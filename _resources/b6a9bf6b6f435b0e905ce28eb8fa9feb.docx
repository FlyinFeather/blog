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9EB26C" w14:textId="75996C68" w:rsidR="00571762" w:rsidRDefault="00571762" w:rsidP="0019451D">
      <w:pPr>
        <w:pStyle w:val="Heading1"/>
        <w:spacing w:line="480" w:lineRule="auto"/>
        <w:rPr>
          <w:rFonts w:ascii="Times New Roman" w:hAnsi="Times New Roman"/>
          <w:sz w:val="24"/>
          <w:szCs w:val="24"/>
        </w:rPr>
      </w:pPr>
      <w:bookmarkStart w:id="0" w:name="_Toc497231798"/>
      <w:r w:rsidRPr="008D5B1D">
        <w:rPr>
          <w:rFonts w:ascii="Times New Roman" w:hAnsi="Times New Roman"/>
          <w:sz w:val="24"/>
          <w:szCs w:val="24"/>
        </w:rPr>
        <w:t>The killing of the Magic Pudding Chef and the consequences for conservation</w:t>
      </w:r>
      <w:bookmarkEnd w:id="0"/>
    </w:p>
    <w:p w14:paraId="2B399306" w14:textId="77777777" w:rsidR="00451C4E" w:rsidRPr="008D5B1D" w:rsidRDefault="00451C4E" w:rsidP="0019451D">
      <w:pPr>
        <w:spacing w:line="480" w:lineRule="auto"/>
        <w:rPr>
          <w:szCs w:val="24"/>
        </w:rPr>
      </w:pPr>
    </w:p>
    <w:p w14:paraId="652A13BB" w14:textId="77777777" w:rsidR="00D46D0C" w:rsidRPr="008D5B1D" w:rsidRDefault="00692D75" w:rsidP="0019451D">
      <w:pPr>
        <w:spacing w:line="480" w:lineRule="auto"/>
        <w:rPr>
          <w:b/>
          <w:szCs w:val="24"/>
        </w:rPr>
      </w:pPr>
      <w:r w:rsidRPr="008D5B1D">
        <w:rPr>
          <w:b/>
          <w:szCs w:val="24"/>
        </w:rPr>
        <w:t>Preamble</w:t>
      </w:r>
      <w:r w:rsidR="00D46D0C" w:rsidRPr="008D5B1D">
        <w:rPr>
          <w:b/>
          <w:szCs w:val="24"/>
        </w:rPr>
        <w:t>.</w:t>
      </w:r>
    </w:p>
    <w:p w14:paraId="376691FF" w14:textId="77777777" w:rsidR="00D46D0C" w:rsidRPr="008D5B1D" w:rsidRDefault="00D46D0C" w:rsidP="0019451D">
      <w:pPr>
        <w:spacing w:line="480" w:lineRule="auto"/>
        <w:rPr>
          <w:szCs w:val="24"/>
        </w:rPr>
      </w:pPr>
    </w:p>
    <w:p w14:paraId="569EB26E" w14:textId="77A0DA44" w:rsidR="00F4697F" w:rsidRPr="008D5B1D" w:rsidRDefault="00986E0D" w:rsidP="0019451D">
      <w:pPr>
        <w:spacing w:line="480" w:lineRule="auto"/>
        <w:rPr>
          <w:szCs w:val="24"/>
        </w:rPr>
      </w:pPr>
      <w:r w:rsidRPr="008D5B1D">
        <w:rPr>
          <w:szCs w:val="24"/>
        </w:rPr>
        <w:t>This short essay</w:t>
      </w:r>
      <w:r w:rsidR="00AE5247" w:rsidRPr="008D5B1D">
        <w:rPr>
          <w:szCs w:val="24"/>
        </w:rPr>
        <w:t xml:space="preserve"> </w:t>
      </w:r>
      <w:r w:rsidR="00BC614A" w:rsidRPr="008D5B1D">
        <w:rPr>
          <w:szCs w:val="24"/>
        </w:rPr>
        <w:t>comes from</w:t>
      </w:r>
      <w:r w:rsidR="00AE5247" w:rsidRPr="008D5B1D">
        <w:rPr>
          <w:szCs w:val="24"/>
        </w:rPr>
        <w:t xml:space="preserve"> a presentation at the “</w:t>
      </w:r>
      <w:r w:rsidR="00BC614A" w:rsidRPr="008D5B1D">
        <w:rPr>
          <w:szCs w:val="24"/>
        </w:rPr>
        <w:t>K</w:t>
      </w:r>
      <w:r w:rsidR="00AE5247" w:rsidRPr="008D5B1D">
        <w:rPr>
          <w:szCs w:val="24"/>
        </w:rPr>
        <w:t>illing for Conservation” symposium organised by RZSNSW late in 201</w:t>
      </w:r>
      <w:r w:rsidR="007D4403" w:rsidRPr="008D5B1D">
        <w:rPr>
          <w:szCs w:val="24"/>
        </w:rPr>
        <w:t xml:space="preserve">7.  </w:t>
      </w:r>
      <w:r w:rsidR="00B10A38" w:rsidRPr="008D5B1D">
        <w:rPr>
          <w:szCs w:val="24"/>
        </w:rPr>
        <w:t>It uses the conceit of a literary killing and its fall-</w:t>
      </w:r>
      <w:r w:rsidR="008824A0" w:rsidRPr="008D5B1D">
        <w:rPr>
          <w:szCs w:val="24"/>
        </w:rPr>
        <w:t>out to</w:t>
      </w:r>
      <w:r w:rsidR="00B10A38" w:rsidRPr="008D5B1D">
        <w:rPr>
          <w:szCs w:val="24"/>
        </w:rPr>
        <w:t xml:space="preserve"> examine broader</w:t>
      </w:r>
      <w:r w:rsidR="00204203" w:rsidRPr="008D5B1D">
        <w:rPr>
          <w:szCs w:val="24"/>
        </w:rPr>
        <w:t xml:space="preserve"> issues around the topic of killing for </w:t>
      </w:r>
      <w:r w:rsidR="00D3684A" w:rsidRPr="008D5B1D">
        <w:rPr>
          <w:szCs w:val="24"/>
        </w:rPr>
        <w:t>conservation</w:t>
      </w:r>
      <w:r w:rsidR="00BC614A" w:rsidRPr="008D5B1D">
        <w:rPr>
          <w:szCs w:val="24"/>
        </w:rPr>
        <w:t>, and conservation more generally</w:t>
      </w:r>
      <w:r w:rsidR="00D3684A" w:rsidRPr="008D5B1D">
        <w:rPr>
          <w:szCs w:val="24"/>
        </w:rPr>
        <w:t>.</w:t>
      </w:r>
      <w:r w:rsidR="00086D78" w:rsidRPr="008D5B1D">
        <w:rPr>
          <w:szCs w:val="24"/>
        </w:rPr>
        <w:t xml:space="preserve">  </w:t>
      </w:r>
      <w:r w:rsidR="005753D0" w:rsidRPr="008D5B1D">
        <w:rPr>
          <w:szCs w:val="24"/>
        </w:rPr>
        <w:t>The essay</w:t>
      </w:r>
      <w:r w:rsidR="00086D78" w:rsidRPr="008D5B1D">
        <w:rPr>
          <w:szCs w:val="24"/>
        </w:rPr>
        <w:t xml:space="preserve"> takes its title from</w:t>
      </w:r>
      <w:r w:rsidR="00122F2A" w:rsidRPr="008D5B1D">
        <w:rPr>
          <w:szCs w:val="24"/>
        </w:rPr>
        <w:t xml:space="preserve"> </w:t>
      </w:r>
      <w:r w:rsidR="000F6EE0" w:rsidRPr="008D5B1D">
        <w:rPr>
          <w:szCs w:val="24"/>
        </w:rPr>
        <w:t>an Australian children’s classic</w:t>
      </w:r>
      <w:r w:rsidR="00F4697F" w:rsidRPr="008D5B1D">
        <w:rPr>
          <w:szCs w:val="24"/>
        </w:rPr>
        <w:t xml:space="preserve">, </w:t>
      </w:r>
      <w:r w:rsidR="007D4403" w:rsidRPr="008D5B1D">
        <w:rPr>
          <w:i/>
          <w:szCs w:val="24"/>
        </w:rPr>
        <w:t>The Magic Pudding</w:t>
      </w:r>
      <w:r w:rsidR="000F6EE0" w:rsidRPr="008D5B1D">
        <w:rPr>
          <w:szCs w:val="24"/>
        </w:rPr>
        <w:t>.</w:t>
      </w:r>
      <w:r w:rsidR="00F4697F" w:rsidRPr="008D5B1D">
        <w:rPr>
          <w:szCs w:val="24"/>
        </w:rPr>
        <w:t xml:space="preserve">  </w:t>
      </w:r>
      <w:r w:rsidR="00F75844" w:rsidRPr="008D5B1D">
        <w:rPr>
          <w:szCs w:val="24"/>
        </w:rPr>
        <w:t>Although less fashionable in twenty-first century Australia, and w</w:t>
      </w:r>
      <w:r w:rsidR="00F4697F" w:rsidRPr="008D5B1D">
        <w:rPr>
          <w:szCs w:val="24"/>
        </w:rPr>
        <w:t>hile there can be many arguments about the author</w:t>
      </w:r>
      <w:r w:rsidR="0037042D">
        <w:rPr>
          <w:szCs w:val="24"/>
        </w:rPr>
        <w:t>’</w:t>
      </w:r>
      <w:r w:rsidR="00F4697F" w:rsidRPr="008D5B1D">
        <w:rPr>
          <w:szCs w:val="24"/>
        </w:rPr>
        <w:t xml:space="preserve">s intent in writing the story, and the views he promotes through </w:t>
      </w:r>
      <w:r w:rsidR="00F75844" w:rsidRPr="008D5B1D">
        <w:rPr>
          <w:szCs w:val="24"/>
        </w:rPr>
        <w:t>it</w:t>
      </w:r>
      <w:r w:rsidR="005753D0" w:rsidRPr="008D5B1D">
        <w:rPr>
          <w:szCs w:val="24"/>
        </w:rPr>
        <w:t xml:space="preserve"> (</w:t>
      </w:r>
      <w:r w:rsidR="00A63B36" w:rsidRPr="008D5B1D">
        <w:rPr>
          <w:szCs w:val="24"/>
        </w:rPr>
        <w:t>E</w:t>
      </w:r>
      <w:r w:rsidR="008A0BB1" w:rsidRPr="008D5B1D">
        <w:rPr>
          <w:szCs w:val="24"/>
        </w:rPr>
        <w:t>ip</w:t>
      </w:r>
      <w:r w:rsidR="00A63B36" w:rsidRPr="008D5B1D">
        <w:rPr>
          <w:szCs w:val="24"/>
        </w:rPr>
        <w:t>per</w:t>
      </w:r>
      <w:r w:rsidR="008A0BB1" w:rsidRPr="008D5B1D">
        <w:rPr>
          <w:szCs w:val="24"/>
        </w:rPr>
        <w:t xml:space="preserve"> 1999)</w:t>
      </w:r>
      <w:r w:rsidR="00F4697F" w:rsidRPr="008D5B1D">
        <w:rPr>
          <w:szCs w:val="24"/>
        </w:rPr>
        <w:t xml:space="preserve">, it is essentially about the phenomenology of the central </w:t>
      </w:r>
      <w:r w:rsidR="008A6675" w:rsidRPr="008D5B1D">
        <w:rPr>
          <w:szCs w:val="24"/>
        </w:rPr>
        <w:t>actor</w:t>
      </w:r>
      <w:r w:rsidR="00F4697F" w:rsidRPr="008D5B1D">
        <w:rPr>
          <w:szCs w:val="24"/>
        </w:rPr>
        <w:t>, Albert</w:t>
      </w:r>
      <w:r w:rsidR="00FC4444" w:rsidRPr="008D5B1D">
        <w:rPr>
          <w:szCs w:val="24"/>
        </w:rPr>
        <w:t>,</w:t>
      </w:r>
      <w:r w:rsidR="008824A0" w:rsidRPr="008D5B1D">
        <w:rPr>
          <w:szCs w:val="24"/>
        </w:rPr>
        <w:t xml:space="preserve"> the magic pudding</w:t>
      </w:r>
      <w:r w:rsidR="00F4697F" w:rsidRPr="008D5B1D">
        <w:rPr>
          <w:szCs w:val="24"/>
        </w:rPr>
        <w:t xml:space="preserve">. </w:t>
      </w:r>
    </w:p>
    <w:p w14:paraId="4D9F6069" w14:textId="77777777" w:rsidR="008A6675" w:rsidRPr="008D5B1D" w:rsidRDefault="008A6675" w:rsidP="0019451D">
      <w:pPr>
        <w:spacing w:line="480" w:lineRule="auto"/>
        <w:rPr>
          <w:szCs w:val="24"/>
        </w:rPr>
      </w:pPr>
    </w:p>
    <w:p w14:paraId="569EB26F" w14:textId="17C66BD7" w:rsidR="00F4697F" w:rsidRPr="008D5B1D" w:rsidRDefault="00F4697F" w:rsidP="0019451D">
      <w:pPr>
        <w:spacing w:line="480" w:lineRule="auto"/>
        <w:rPr>
          <w:szCs w:val="24"/>
        </w:rPr>
      </w:pPr>
      <w:r w:rsidRPr="008D5B1D">
        <w:rPr>
          <w:szCs w:val="24"/>
        </w:rPr>
        <w:t xml:space="preserve">A brief precis of the story </w:t>
      </w:r>
      <w:r w:rsidR="000C0351" w:rsidRPr="008D5B1D">
        <w:rPr>
          <w:szCs w:val="24"/>
        </w:rPr>
        <w:t>(Lindsay 19</w:t>
      </w:r>
      <w:r w:rsidR="00D3684A" w:rsidRPr="008D5B1D">
        <w:rPr>
          <w:szCs w:val="24"/>
        </w:rPr>
        <w:t>18</w:t>
      </w:r>
      <w:r w:rsidR="000C0351" w:rsidRPr="008D5B1D">
        <w:rPr>
          <w:szCs w:val="24"/>
        </w:rPr>
        <w:t xml:space="preserve">) </w:t>
      </w:r>
      <w:r w:rsidRPr="008D5B1D">
        <w:rPr>
          <w:szCs w:val="24"/>
        </w:rPr>
        <w:t>is</w:t>
      </w:r>
      <w:r w:rsidR="007D4403" w:rsidRPr="008D5B1D">
        <w:rPr>
          <w:szCs w:val="24"/>
        </w:rPr>
        <w:t xml:space="preserve"> as follows</w:t>
      </w:r>
      <w:r w:rsidRPr="008D5B1D">
        <w:rPr>
          <w:szCs w:val="24"/>
        </w:rPr>
        <w:t>:</w:t>
      </w:r>
    </w:p>
    <w:p w14:paraId="569EB270" w14:textId="639CFF4B" w:rsidR="00F4697F" w:rsidRPr="008D5B1D" w:rsidRDefault="00F4697F" w:rsidP="0019451D">
      <w:pPr>
        <w:pStyle w:val="NormalWeb"/>
        <w:spacing w:line="480" w:lineRule="auto"/>
        <w:rPr>
          <w:i/>
          <w:lang w:val="en-AU"/>
        </w:rPr>
      </w:pPr>
      <w:r w:rsidRPr="008D5B1D">
        <w:rPr>
          <w:i/>
          <w:lang w:val="en-AU"/>
        </w:rPr>
        <w:t>The story is of Bunyip Bluegum the koala, pushed out of home and deciding to see the worl</w:t>
      </w:r>
      <w:r w:rsidR="002B250A" w:rsidRPr="008D5B1D">
        <w:rPr>
          <w:i/>
          <w:lang w:val="en-AU"/>
        </w:rPr>
        <w:t>d</w:t>
      </w:r>
      <w:r w:rsidR="007D4403" w:rsidRPr="008D5B1D">
        <w:rPr>
          <w:i/>
          <w:lang w:val="en-AU"/>
        </w:rPr>
        <w:t>,</w:t>
      </w:r>
      <w:r w:rsidRPr="008D5B1D">
        <w:rPr>
          <w:i/>
          <w:lang w:val="en-AU"/>
        </w:rPr>
        <w:t xml:space="preserve"> taking only a walking stick. Quite soon he gets hungry and by happenstance meets Bill Barnacle the sailor and Sam Sawnoff the penguin who are eating a pudding – Albert. Albert was a bad-tempered, ill-mannered pudding: but however much you ate, Albert the pudding regenerated at once. By rotating Albert, you could also change flavour, from steak-and-kidney to apple-pie. </w:t>
      </w:r>
    </w:p>
    <w:p w14:paraId="569EB271" w14:textId="44AD27C6" w:rsidR="00F4697F" w:rsidRPr="008D5B1D" w:rsidRDefault="00F4697F" w:rsidP="0019451D">
      <w:pPr>
        <w:pStyle w:val="NormalWeb"/>
        <w:spacing w:line="480" w:lineRule="auto"/>
        <w:rPr>
          <w:i/>
          <w:lang w:val="en-AU"/>
        </w:rPr>
      </w:pPr>
      <w:r w:rsidRPr="008D5B1D">
        <w:rPr>
          <w:i/>
          <w:lang w:val="en-AU"/>
        </w:rPr>
        <w:lastRenderedPageBreak/>
        <w:t>Since Albert</w:t>
      </w:r>
      <w:r w:rsidR="002D2490">
        <w:rPr>
          <w:i/>
          <w:lang w:val="en-AU"/>
        </w:rPr>
        <w:t>’</w:t>
      </w:r>
      <w:r w:rsidRPr="008D5B1D">
        <w:rPr>
          <w:i/>
          <w:lang w:val="en-AU"/>
        </w:rPr>
        <w:t>s only pleasure is being eaten, he insists</w:t>
      </w:r>
      <w:r w:rsidR="00F847B0" w:rsidRPr="008D5B1D">
        <w:rPr>
          <w:i/>
          <w:lang w:val="en-AU"/>
        </w:rPr>
        <w:t xml:space="preserve"> that</w:t>
      </w:r>
      <w:r w:rsidRPr="008D5B1D">
        <w:rPr>
          <w:i/>
          <w:lang w:val="en-AU"/>
        </w:rPr>
        <w:t xml:space="preserve"> Bill and Sam invite Bunyip to join them. Glossing over details, Bill explains to Bunyip how he and Sam were once shipwrecked with a ship's cook on an iceberg where the cook created the pudding which they now own.  In fact, as Bill and Sam starved on the iceberg, the chef became fatter each day, and one night they discovered the cook eating Albert.  </w:t>
      </w:r>
      <w:r w:rsidR="002B250A" w:rsidRPr="008D5B1D">
        <w:rPr>
          <w:i/>
          <w:lang w:val="en-AU"/>
        </w:rPr>
        <w:t>Although “shrouded in mystery”</w:t>
      </w:r>
      <w:r w:rsidR="004D42C3" w:rsidRPr="008D5B1D">
        <w:rPr>
          <w:i/>
          <w:lang w:val="en-AU"/>
        </w:rPr>
        <w:t xml:space="preserve"> </w:t>
      </w:r>
      <w:r w:rsidRPr="008D5B1D">
        <w:rPr>
          <w:i/>
          <w:lang w:val="en-AU"/>
        </w:rPr>
        <w:t>they</w:t>
      </w:r>
      <w:r w:rsidR="004D42C3" w:rsidRPr="008D5B1D">
        <w:rPr>
          <w:i/>
          <w:lang w:val="en-AU"/>
        </w:rPr>
        <w:t xml:space="preserve"> were so enraged they</w:t>
      </w:r>
      <w:r w:rsidRPr="008D5B1D">
        <w:rPr>
          <w:i/>
          <w:lang w:val="en-AU"/>
        </w:rPr>
        <w:t xml:space="preserve"> rushed at the corpulent cook, who being round, and the ice slippery, rolled off the iceberg and was killed in the freezing waters – hence the</w:t>
      </w:r>
      <w:r w:rsidR="00776998" w:rsidRPr="008D5B1D">
        <w:rPr>
          <w:i/>
          <w:lang w:val="en-AU"/>
        </w:rPr>
        <w:t xml:space="preserve"> title of this paper</w:t>
      </w:r>
      <w:r w:rsidRPr="008D5B1D">
        <w:rPr>
          <w:i/>
          <w:lang w:val="en-AU"/>
        </w:rPr>
        <w:t xml:space="preserve">.  </w:t>
      </w:r>
    </w:p>
    <w:p w14:paraId="569EB272" w14:textId="5825F156" w:rsidR="00F4697F" w:rsidRPr="008D5B1D" w:rsidRDefault="00F4697F" w:rsidP="0019451D">
      <w:pPr>
        <w:spacing w:line="480" w:lineRule="auto"/>
        <w:rPr>
          <w:i/>
          <w:szCs w:val="24"/>
        </w:rPr>
      </w:pPr>
      <w:r w:rsidRPr="008D5B1D">
        <w:rPr>
          <w:i/>
          <w:szCs w:val="24"/>
        </w:rPr>
        <w:t xml:space="preserve">Eventually Bill, Sam and Albert returned to Australia, where they had to constantly defend Albert from being stolen by a range of different pudding thieves.  Several (temporarily successful) occurrences of pudding thievery occur, the last unsuccessful once finishing in an affray, leading to the Albert being charged with disorderly conduct and taken to court. In court, the judge and the usher are </w:t>
      </w:r>
      <w:r w:rsidR="00F847B0" w:rsidRPr="008D5B1D">
        <w:rPr>
          <w:i/>
          <w:szCs w:val="24"/>
        </w:rPr>
        <w:t>distracted (</w:t>
      </w:r>
      <w:r w:rsidRPr="008D5B1D">
        <w:rPr>
          <w:i/>
          <w:szCs w:val="24"/>
        </w:rPr>
        <w:t>playing cards</w:t>
      </w:r>
      <w:r w:rsidR="00F847B0" w:rsidRPr="008D5B1D">
        <w:rPr>
          <w:i/>
          <w:szCs w:val="24"/>
        </w:rPr>
        <w:t>)</w:t>
      </w:r>
      <w:r w:rsidRPr="008D5B1D">
        <w:rPr>
          <w:i/>
          <w:szCs w:val="24"/>
        </w:rPr>
        <w:t>, while trying to adjudicate on this matter.  They are also eating the defendant, lubricated by generous swigs of port, and</w:t>
      </w:r>
      <w:r w:rsidR="00F847B0" w:rsidRPr="008D5B1D">
        <w:rPr>
          <w:i/>
          <w:szCs w:val="24"/>
        </w:rPr>
        <w:t xml:space="preserve">, unsurprisingly, </w:t>
      </w:r>
      <w:r w:rsidRPr="008D5B1D">
        <w:rPr>
          <w:i/>
          <w:szCs w:val="24"/>
        </w:rPr>
        <w:t>cannot come to any decisions. Further chaos ensues until the pudding owners</w:t>
      </w:r>
      <w:r w:rsidR="00F847B0" w:rsidRPr="008D5B1D">
        <w:rPr>
          <w:i/>
          <w:szCs w:val="24"/>
        </w:rPr>
        <w:t xml:space="preserve"> </w:t>
      </w:r>
      <w:r w:rsidRPr="008D5B1D">
        <w:rPr>
          <w:i/>
          <w:szCs w:val="24"/>
        </w:rPr>
        <w:t>grab Albert from the dock and make a getaway safely to a quiet place. There they settle down for the rest of their lives, keeping the Pudding carefully fenced in to avoid being thieved or escaping.</w:t>
      </w:r>
    </w:p>
    <w:p w14:paraId="42A84523" w14:textId="77777777" w:rsidR="003009AD" w:rsidRPr="008D5B1D" w:rsidRDefault="003009AD" w:rsidP="0019451D">
      <w:pPr>
        <w:spacing w:line="480" w:lineRule="auto"/>
        <w:rPr>
          <w:i/>
          <w:szCs w:val="24"/>
        </w:rPr>
      </w:pPr>
    </w:p>
    <w:p w14:paraId="569EB273" w14:textId="55A695EA" w:rsidR="0048204F" w:rsidRPr="008D5B1D" w:rsidRDefault="00D46D0C" w:rsidP="0019451D">
      <w:pPr>
        <w:spacing w:line="480" w:lineRule="auto"/>
        <w:rPr>
          <w:b/>
          <w:szCs w:val="24"/>
        </w:rPr>
      </w:pPr>
      <w:r w:rsidRPr="008D5B1D">
        <w:rPr>
          <w:b/>
          <w:szCs w:val="24"/>
        </w:rPr>
        <w:t xml:space="preserve">Introduction  </w:t>
      </w:r>
    </w:p>
    <w:p w14:paraId="72D2180F" w14:textId="77777777" w:rsidR="00D46D0C" w:rsidRPr="008D5B1D" w:rsidRDefault="00D46D0C" w:rsidP="0019451D">
      <w:pPr>
        <w:spacing w:line="480" w:lineRule="auto"/>
        <w:rPr>
          <w:szCs w:val="24"/>
        </w:rPr>
      </w:pPr>
    </w:p>
    <w:p w14:paraId="6B507E45" w14:textId="4513144D" w:rsidR="00332516" w:rsidRPr="008D5B1D" w:rsidRDefault="00F4697F" w:rsidP="0019451D">
      <w:pPr>
        <w:spacing w:line="480" w:lineRule="auto"/>
        <w:rPr>
          <w:szCs w:val="24"/>
        </w:rPr>
      </w:pPr>
      <w:r w:rsidRPr="008D5B1D">
        <w:rPr>
          <w:szCs w:val="24"/>
        </w:rPr>
        <w:t>Th</w:t>
      </w:r>
      <w:r w:rsidR="003009AD" w:rsidRPr="008D5B1D">
        <w:rPr>
          <w:szCs w:val="24"/>
        </w:rPr>
        <w:t>is</w:t>
      </w:r>
      <w:r w:rsidRPr="008D5B1D">
        <w:rPr>
          <w:szCs w:val="24"/>
        </w:rPr>
        <w:t xml:space="preserve"> </w:t>
      </w:r>
      <w:r w:rsidR="006E6557" w:rsidRPr="008D5B1D">
        <w:rPr>
          <w:szCs w:val="24"/>
        </w:rPr>
        <w:t xml:space="preserve">story </w:t>
      </w:r>
      <w:r w:rsidR="00D46D0C" w:rsidRPr="008D5B1D">
        <w:rPr>
          <w:szCs w:val="24"/>
        </w:rPr>
        <w:t xml:space="preserve">of the Magic Pudding </w:t>
      </w:r>
      <w:r w:rsidRPr="008D5B1D">
        <w:rPr>
          <w:szCs w:val="24"/>
        </w:rPr>
        <w:t>is</w:t>
      </w:r>
      <w:r w:rsidR="0048204F" w:rsidRPr="008D5B1D">
        <w:rPr>
          <w:szCs w:val="24"/>
        </w:rPr>
        <w:t xml:space="preserve"> a great metaphor f</w:t>
      </w:r>
      <w:r w:rsidRPr="008D5B1D">
        <w:rPr>
          <w:szCs w:val="24"/>
        </w:rPr>
        <w:t xml:space="preserve">or </w:t>
      </w:r>
      <w:r w:rsidR="00345170" w:rsidRPr="008D5B1D">
        <w:rPr>
          <w:szCs w:val="24"/>
        </w:rPr>
        <w:t>the</w:t>
      </w:r>
      <w:r w:rsidRPr="008D5B1D">
        <w:rPr>
          <w:szCs w:val="24"/>
        </w:rPr>
        <w:t xml:space="preserve"> current </w:t>
      </w:r>
      <w:r w:rsidR="004B3C13" w:rsidRPr="008D5B1D">
        <w:rPr>
          <w:szCs w:val="24"/>
        </w:rPr>
        <w:lastRenderedPageBreak/>
        <w:t>environmental</w:t>
      </w:r>
      <w:r w:rsidR="00345170" w:rsidRPr="008D5B1D">
        <w:rPr>
          <w:szCs w:val="24"/>
        </w:rPr>
        <w:t xml:space="preserve"> </w:t>
      </w:r>
      <w:r w:rsidRPr="008D5B1D">
        <w:rPr>
          <w:szCs w:val="24"/>
        </w:rPr>
        <w:t>situation</w:t>
      </w:r>
      <w:r w:rsidR="00345170" w:rsidRPr="008D5B1D">
        <w:rPr>
          <w:szCs w:val="24"/>
        </w:rPr>
        <w:t xml:space="preserve"> global</w:t>
      </w:r>
      <w:r w:rsidR="004B3C13" w:rsidRPr="008D5B1D">
        <w:rPr>
          <w:szCs w:val="24"/>
        </w:rPr>
        <w:t>ly</w:t>
      </w:r>
      <w:r w:rsidRPr="008D5B1D">
        <w:rPr>
          <w:szCs w:val="24"/>
        </w:rPr>
        <w:t>.</w:t>
      </w:r>
      <w:r w:rsidR="0048204F" w:rsidRPr="008D5B1D">
        <w:rPr>
          <w:szCs w:val="24"/>
        </w:rPr>
        <w:t xml:space="preserve"> </w:t>
      </w:r>
      <w:r w:rsidRPr="008D5B1D">
        <w:rPr>
          <w:szCs w:val="24"/>
        </w:rPr>
        <w:t>P</w:t>
      </w:r>
      <w:r w:rsidR="0048204F" w:rsidRPr="008D5B1D">
        <w:rPr>
          <w:szCs w:val="24"/>
        </w:rPr>
        <w:t>roperly function</w:t>
      </w:r>
      <w:r w:rsidRPr="008D5B1D">
        <w:rPr>
          <w:szCs w:val="24"/>
        </w:rPr>
        <w:t>ing</w:t>
      </w:r>
      <w:r w:rsidR="0048204F" w:rsidRPr="008D5B1D">
        <w:rPr>
          <w:szCs w:val="24"/>
        </w:rPr>
        <w:t xml:space="preserve"> ecosystems are the equivalent of the pudding.  </w:t>
      </w:r>
      <w:r w:rsidRPr="008D5B1D">
        <w:rPr>
          <w:szCs w:val="24"/>
        </w:rPr>
        <w:t>U</w:t>
      </w:r>
      <w:r w:rsidR="0048204F" w:rsidRPr="008D5B1D">
        <w:rPr>
          <w:szCs w:val="24"/>
        </w:rPr>
        <w:t>nderstanding ecosystems, the science of ecology</w:t>
      </w:r>
      <w:r w:rsidR="00D4612B" w:rsidRPr="008D5B1D">
        <w:rPr>
          <w:szCs w:val="24"/>
        </w:rPr>
        <w:t xml:space="preserve"> (including conservation biology)</w:t>
      </w:r>
      <w:r w:rsidRPr="008D5B1D">
        <w:rPr>
          <w:szCs w:val="24"/>
        </w:rPr>
        <w:t>,</w:t>
      </w:r>
      <w:r w:rsidR="0048204F" w:rsidRPr="008D5B1D">
        <w:rPr>
          <w:szCs w:val="24"/>
        </w:rPr>
        <w:t xml:space="preserve"> is the chef's secret</w:t>
      </w:r>
      <w:r w:rsidRPr="008D5B1D">
        <w:rPr>
          <w:szCs w:val="24"/>
        </w:rPr>
        <w:t xml:space="preserve"> recipe</w:t>
      </w:r>
      <w:r w:rsidR="0048204F" w:rsidRPr="008D5B1D">
        <w:rPr>
          <w:szCs w:val="24"/>
        </w:rPr>
        <w:t xml:space="preserve">.  While we know part of the secret, we still don't know it all.  The owners and the numerous pudding thieves are representatives of society at large.  </w:t>
      </w:r>
      <w:r w:rsidR="00B8299D" w:rsidRPr="008D5B1D">
        <w:rPr>
          <w:szCs w:val="24"/>
        </w:rPr>
        <w:t>O</w:t>
      </w:r>
      <w:r w:rsidR="0048204F" w:rsidRPr="008D5B1D">
        <w:rPr>
          <w:szCs w:val="24"/>
        </w:rPr>
        <w:t xml:space="preserve">ur legal systems and processes </w:t>
      </w:r>
      <w:r w:rsidR="005158CA" w:rsidRPr="008D5B1D">
        <w:rPr>
          <w:szCs w:val="24"/>
        </w:rPr>
        <w:t>created to deal with</w:t>
      </w:r>
      <w:r w:rsidR="000A6146" w:rsidRPr="008D5B1D">
        <w:rPr>
          <w:szCs w:val="24"/>
        </w:rPr>
        <w:t>, and adjudicate on,</w:t>
      </w:r>
      <w:r w:rsidR="00931F11" w:rsidRPr="008D5B1D">
        <w:rPr>
          <w:szCs w:val="24"/>
        </w:rPr>
        <w:t xml:space="preserve"> </w:t>
      </w:r>
      <w:r w:rsidR="005158CA" w:rsidRPr="008D5B1D">
        <w:rPr>
          <w:szCs w:val="24"/>
        </w:rPr>
        <w:t xml:space="preserve">problems </w:t>
      </w:r>
      <w:r w:rsidR="00931F11" w:rsidRPr="008D5B1D">
        <w:rPr>
          <w:szCs w:val="24"/>
        </w:rPr>
        <w:t xml:space="preserve">of </w:t>
      </w:r>
      <w:r w:rsidR="005F1766" w:rsidRPr="008D5B1D">
        <w:rPr>
          <w:szCs w:val="24"/>
        </w:rPr>
        <w:t>biodiversity</w:t>
      </w:r>
      <w:r w:rsidR="00931F11" w:rsidRPr="008D5B1D">
        <w:rPr>
          <w:szCs w:val="24"/>
        </w:rPr>
        <w:t xml:space="preserve"> loss and change</w:t>
      </w:r>
      <w:r w:rsidR="00EE7064" w:rsidRPr="008D5B1D">
        <w:rPr>
          <w:szCs w:val="24"/>
        </w:rPr>
        <w:t xml:space="preserve">, ecosystem dysfunction and poor human use of natural resources, </w:t>
      </w:r>
      <w:r w:rsidR="002D2490">
        <w:rPr>
          <w:szCs w:val="24"/>
        </w:rPr>
        <w:t>(</w:t>
      </w:r>
      <w:r w:rsidR="0048204F" w:rsidRPr="008D5B1D">
        <w:rPr>
          <w:szCs w:val="24"/>
        </w:rPr>
        <w:t>at best indifferent, usually complicit</w:t>
      </w:r>
      <w:r w:rsidR="000A6146" w:rsidRPr="008D5B1D">
        <w:rPr>
          <w:szCs w:val="24"/>
        </w:rPr>
        <w:t>,</w:t>
      </w:r>
      <w:r w:rsidR="0048204F" w:rsidRPr="008D5B1D">
        <w:rPr>
          <w:szCs w:val="24"/>
        </w:rPr>
        <w:t xml:space="preserve"> and always too late</w:t>
      </w:r>
      <w:r w:rsidR="002D2490">
        <w:rPr>
          <w:szCs w:val="24"/>
        </w:rPr>
        <w:t xml:space="preserve">) </w:t>
      </w:r>
      <w:r w:rsidR="00C16E76">
        <w:rPr>
          <w:szCs w:val="24"/>
        </w:rPr>
        <w:t>are represented in the story by the inadequate court system</w:t>
      </w:r>
      <w:r w:rsidR="0048204F" w:rsidRPr="008D5B1D">
        <w:rPr>
          <w:szCs w:val="24"/>
        </w:rPr>
        <w:t xml:space="preserve">.  </w:t>
      </w:r>
    </w:p>
    <w:p w14:paraId="1B10ADAD" w14:textId="77777777" w:rsidR="00332516" w:rsidRPr="008D5B1D" w:rsidRDefault="00332516" w:rsidP="0019451D">
      <w:pPr>
        <w:spacing w:line="480" w:lineRule="auto"/>
        <w:rPr>
          <w:szCs w:val="24"/>
        </w:rPr>
      </w:pPr>
    </w:p>
    <w:p w14:paraId="2FC65505" w14:textId="353E8514" w:rsidR="00925C76" w:rsidRPr="008D5B1D" w:rsidRDefault="00161099" w:rsidP="0019451D">
      <w:pPr>
        <w:spacing w:line="480" w:lineRule="auto"/>
        <w:rPr>
          <w:szCs w:val="24"/>
        </w:rPr>
      </w:pPr>
      <w:r w:rsidRPr="008D5B1D">
        <w:rPr>
          <w:szCs w:val="24"/>
        </w:rPr>
        <w:t xml:space="preserve">The pudding owners were really hoping to influence the thieves and law but they're quite willing to circumvent if necessary. Such is the behaviour of civil society at large.  </w:t>
      </w:r>
      <w:r w:rsidR="0072662F" w:rsidRPr="008D5B1D">
        <w:rPr>
          <w:szCs w:val="24"/>
        </w:rPr>
        <w:t xml:space="preserve">And the biggest problem is civil society’s view that the natural world is </w:t>
      </w:r>
      <w:r w:rsidR="00D92709" w:rsidRPr="008D5B1D">
        <w:rPr>
          <w:szCs w:val="24"/>
        </w:rPr>
        <w:t xml:space="preserve">indeed </w:t>
      </w:r>
      <w:r w:rsidR="0072662F" w:rsidRPr="008D5B1D">
        <w:rPr>
          <w:szCs w:val="24"/>
        </w:rPr>
        <w:t>a magic pudding</w:t>
      </w:r>
      <w:r w:rsidR="00F552CC" w:rsidRPr="008D5B1D">
        <w:rPr>
          <w:szCs w:val="24"/>
        </w:rPr>
        <w:t xml:space="preserve">, that </w:t>
      </w:r>
      <w:r w:rsidR="0072662F" w:rsidRPr="008D5B1D">
        <w:rPr>
          <w:szCs w:val="24"/>
        </w:rPr>
        <w:t xml:space="preserve">can </w:t>
      </w:r>
      <w:r w:rsidR="00F552CC" w:rsidRPr="008D5B1D">
        <w:rPr>
          <w:szCs w:val="24"/>
        </w:rPr>
        <w:t xml:space="preserve">be </w:t>
      </w:r>
      <w:r w:rsidR="0072662F" w:rsidRPr="008D5B1D">
        <w:rPr>
          <w:szCs w:val="24"/>
        </w:rPr>
        <w:t xml:space="preserve">cut </w:t>
      </w:r>
      <w:r w:rsidR="00D503A8" w:rsidRPr="008D5B1D">
        <w:rPr>
          <w:szCs w:val="24"/>
        </w:rPr>
        <w:t>repeatedly</w:t>
      </w:r>
      <w:r w:rsidR="0072662F" w:rsidRPr="008D5B1D">
        <w:rPr>
          <w:szCs w:val="24"/>
        </w:rPr>
        <w:t xml:space="preserve">, </w:t>
      </w:r>
      <w:r w:rsidR="00F552CC" w:rsidRPr="008D5B1D">
        <w:rPr>
          <w:szCs w:val="24"/>
        </w:rPr>
        <w:t>with no restriction</w:t>
      </w:r>
      <w:r w:rsidR="0072662F" w:rsidRPr="008D5B1D">
        <w:rPr>
          <w:szCs w:val="24"/>
        </w:rPr>
        <w:t>.</w:t>
      </w:r>
      <w:r w:rsidR="00D92709" w:rsidRPr="008D5B1D">
        <w:rPr>
          <w:szCs w:val="24"/>
        </w:rPr>
        <w:t xml:space="preserve">  This has been </w:t>
      </w:r>
      <w:r w:rsidR="008847D2" w:rsidRPr="008D5B1D">
        <w:rPr>
          <w:szCs w:val="24"/>
        </w:rPr>
        <w:t>turned</w:t>
      </w:r>
      <w:r w:rsidR="00626148" w:rsidRPr="008D5B1D">
        <w:rPr>
          <w:szCs w:val="24"/>
        </w:rPr>
        <w:t xml:space="preserve"> in popular </w:t>
      </w:r>
      <w:r w:rsidR="008847D2" w:rsidRPr="008D5B1D">
        <w:rPr>
          <w:szCs w:val="24"/>
        </w:rPr>
        <w:t>parlance</w:t>
      </w:r>
      <w:r w:rsidR="00626148" w:rsidRPr="008D5B1D">
        <w:rPr>
          <w:szCs w:val="24"/>
        </w:rPr>
        <w:t xml:space="preserve"> to “</w:t>
      </w:r>
      <w:r w:rsidR="008847D2" w:rsidRPr="008D5B1D">
        <w:rPr>
          <w:szCs w:val="24"/>
        </w:rPr>
        <w:t>m</w:t>
      </w:r>
      <w:r w:rsidR="00626148" w:rsidRPr="008D5B1D">
        <w:rPr>
          <w:szCs w:val="24"/>
        </w:rPr>
        <w:t>agic pudding economics</w:t>
      </w:r>
      <w:r w:rsidR="008847D2" w:rsidRPr="008D5B1D">
        <w:rPr>
          <w:szCs w:val="24"/>
        </w:rPr>
        <w:t>”</w:t>
      </w:r>
      <w:r w:rsidR="00411D2A" w:rsidRPr="008D5B1D">
        <w:rPr>
          <w:szCs w:val="24"/>
        </w:rPr>
        <w:t xml:space="preserve"> (Smith 2014).</w:t>
      </w:r>
      <w:r w:rsidR="00925C76" w:rsidRPr="008D5B1D">
        <w:rPr>
          <w:szCs w:val="24"/>
        </w:rPr>
        <w:t xml:space="preserve"> </w:t>
      </w:r>
      <w:r w:rsidR="00626148" w:rsidRPr="008D5B1D">
        <w:rPr>
          <w:szCs w:val="24"/>
        </w:rPr>
        <w:t xml:space="preserve">Society's views on issues related to ecology, </w:t>
      </w:r>
      <w:r w:rsidR="00925C76" w:rsidRPr="008D5B1D">
        <w:rPr>
          <w:szCs w:val="24"/>
        </w:rPr>
        <w:t>biodiversity,</w:t>
      </w:r>
      <w:r w:rsidR="00626148" w:rsidRPr="008D5B1D">
        <w:rPr>
          <w:szCs w:val="24"/>
        </w:rPr>
        <w:t xml:space="preserve"> and conservation biology, including the possibility and desirability of killing for conservation, are covered extensively in other papers in this volume. </w:t>
      </w:r>
    </w:p>
    <w:p w14:paraId="4B6C318D" w14:textId="77777777" w:rsidR="00925C76" w:rsidRPr="008D5B1D" w:rsidRDefault="00925C76" w:rsidP="0019451D">
      <w:pPr>
        <w:spacing w:line="480" w:lineRule="auto"/>
        <w:rPr>
          <w:szCs w:val="24"/>
        </w:rPr>
      </w:pPr>
    </w:p>
    <w:p w14:paraId="4CC8BBF3" w14:textId="2C48C296" w:rsidR="000C0351" w:rsidRPr="008D5B1D" w:rsidRDefault="004240D4" w:rsidP="0019451D">
      <w:pPr>
        <w:spacing w:line="480" w:lineRule="auto"/>
        <w:rPr>
          <w:szCs w:val="24"/>
        </w:rPr>
      </w:pPr>
      <w:r w:rsidRPr="008D5B1D">
        <w:rPr>
          <w:szCs w:val="24"/>
        </w:rPr>
        <w:t xml:space="preserve">Irrespective of the arguments of conservative geologists it appears we </w:t>
      </w:r>
      <w:r w:rsidR="00DB0194" w:rsidRPr="008D5B1D">
        <w:rPr>
          <w:szCs w:val="24"/>
        </w:rPr>
        <w:t xml:space="preserve">are now in a new </w:t>
      </w:r>
      <w:r w:rsidR="00F67BC8" w:rsidRPr="008D5B1D">
        <w:rPr>
          <w:szCs w:val="24"/>
        </w:rPr>
        <w:t>era</w:t>
      </w:r>
      <w:r w:rsidR="00DB0194" w:rsidRPr="008D5B1D">
        <w:rPr>
          <w:szCs w:val="24"/>
        </w:rPr>
        <w:t xml:space="preserve"> - </w:t>
      </w:r>
      <w:r w:rsidR="0048204F" w:rsidRPr="008D5B1D">
        <w:rPr>
          <w:szCs w:val="24"/>
        </w:rPr>
        <w:t xml:space="preserve"> the </w:t>
      </w:r>
      <w:r w:rsidR="00363FA5" w:rsidRPr="008D5B1D">
        <w:rPr>
          <w:szCs w:val="24"/>
        </w:rPr>
        <w:t>Anthropocene</w:t>
      </w:r>
      <w:r w:rsidR="00DB0194" w:rsidRPr="008D5B1D">
        <w:rPr>
          <w:szCs w:val="24"/>
        </w:rPr>
        <w:t xml:space="preserve"> </w:t>
      </w:r>
      <w:r w:rsidR="000C0351" w:rsidRPr="008D5B1D">
        <w:rPr>
          <w:szCs w:val="24"/>
        </w:rPr>
        <w:t>(</w:t>
      </w:r>
      <w:r w:rsidR="00411D2A" w:rsidRPr="008D5B1D">
        <w:rPr>
          <w:szCs w:val="24"/>
        </w:rPr>
        <w:t>Ellis 2015</w:t>
      </w:r>
      <w:r w:rsidR="000C0351" w:rsidRPr="008D5B1D">
        <w:rPr>
          <w:szCs w:val="24"/>
        </w:rPr>
        <w:t>)</w:t>
      </w:r>
      <w:r w:rsidR="00BC148A" w:rsidRPr="008D5B1D">
        <w:rPr>
          <w:szCs w:val="24"/>
        </w:rPr>
        <w:t>.</w:t>
      </w:r>
      <w:r w:rsidR="000C0351" w:rsidRPr="008D5B1D">
        <w:rPr>
          <w:szCs w:val="24"/>
        </w:rPr>
        <w:t xml:space="preserve"> </w:t>
      </w:r>
      <w:r w:rsidR="00DB0194" w:rsidRPr="008D5B1D">
        <w:rPr>
          <w:szCs w:val="24"/>
        </w:rPr>
        <w:t xml:space="preserve">This era is characterised by increasing population of </w:t>
      </w:r>
      <w:r w:rsidR="00DB0194" w:rsidRPr="008D5B1D">
        <w:rPr>
          <w:i/>
          <w:szCs w:val="24"/>
        </w:rPr>
        <w:t>Homo sapiens</w:t>
      </w:r>
      <w:r w:rsidR="00DB0194" w:rsidRPr="008D5B1D">
        <w:rPr>
          <w:szCs w:val="24"/>
        </w:rPr>
        <w:t xml:space="preserve">, </w:t>
      </w:r>
      <w:r w:rsidR="00033276" w:rsidRPr="008D5B1D">
        <w:rPr>
          <w:szCs w:val="24"/>
        </w:rPr>
        <w:t xml:space="preserve">increasing global change, and rapid homogenisation of both biological and </w:t>
      </w:r>
      <w:r w:rsidR="005F3806" w:rsidRPr="008D5B1D">
        <w:rPr>
          <w:szCs w:val="24"/>
        </w:rPr>
        <w:t>cultural</w:t>
      </w:r>
      <w:r w:rsidR="00033276" w:rsidRPr="008D5B1D">
        <w:rPr>
          <w:szCs w:val="24"/>
        </w:rPr>
        <w:t xml:space="preserve"> diversity.  Perhaps the most </w:t>
      </w:r>
      <w:r w:rsidR="001D73DA" w:rsidRPr="008D5B1D">
        <w:rPr>
          <w:szCs w:val="24"/>
        </w:rPr>
        <w:lastRenderedPageBreak/>
        <w:t xml:space="preserve">obvious demonstration of this </w:t>
      </w:r>
      <w:r w:rsidR="00BC148A" w:rsidRPr="008D5B1D">
        <w:rPr>
          <w:szCs w:val="24"/>
        </w:rPr>
        <w:t>homogen</w:t>
      </w:r>
      <w:r w:rsidR="00BB6101" w:rsidRPr="008D5B1D">
        <w:rPr>
          <w:szCs w:val="24"/>
        </w:rPr>
        <w:t xml:space="preserve">isation </w:t>
      </w:r>
      <w:r w:rsidR="001D73DA" w:rsidRPr="008D5B1D">
        <w:rPr>
          <w:szCs w:val="24"/>
        </w:rPr>
        <w:t>is the loss of languages and species</w:t>
      </w:r>
      <w:r w:rsidR="005F3806" w:rsidRPr="008D5B1D">
        <w:rPr>
          <w:szCs w:val="24"/>
        </w:rPr>
        <w:t xml:space="preserve"> in areas where both were formerly highly diverse (IPBES 2018).</w:t>
      </w:r>
      <w:r w:rsidR="0048204F" w:rsidRPr="008D5B1D">
        <w:rPr>
          <w:szCs w:val="24"/>
        </w:rPr>
        <w:t xml:space="preserve">  </w:t>
      </w:r>
      <w:r w:rsidR="00C65B12" w:rsidRPr="008D5B1D">
        <w:rPr>
          <w:szCs w:val="24"/>
        </w:rPr>
        <w:t>These</w:t>
      </w:r>
      <w:r w:rsidR="005F3806" w:rsidRPr="008D5B1D">
        <w:rPr>
          <w:szCs w:val="24"/>
        </w:rPr>
        <w:t xml:space="preserve"> </w:t>
      </w:r>
      <w:r w:rsidR="00742D27">
        <w:rPr>
          <w:szCs w:val="24"/>
        </w:rPr>
        <w:t>realities of the Anthropocene</w:t>
      </w:r>
      <w:r w:rsidR="00C65B12" w:rsidRPr="008D5B1D">
        <w:rPr>
          <w:szCs w:val="24"/>
        </w:rPr>
        <w:t xml:space="preserve"> result i</w:t>
      </w:r>
      <w:r w:rsidR="00BB6101" w:rsidRPr="008D5B1D">
        <w:rPr>
          <w:szCs w:val="24"/>
        </w:rPr>
        <w:t>n</w:t>
      </w:r>
      <w:r w:rsidR="00C65B12" w:rsidRPr="008D5B1D">
        <w:rPr>
          <w:szCs w:val="24"/>
        </w:rPr>
        <w:t xml:space="preserve"> </w:t>
      </w:r>
      <w:r w:rsidR="003172BB" w:rsidRPr="008D5B1D">
        <w:rPr>
          <w:szCs w:val="24"/>
        </w:rPr>
        <w:t>the</w:t>
      </w:r>
      <w:r w:rsidR="00C65B12" w:rsidRPr="008D5B1D">
        <w:rPr>
          <w:szCs w:val="24"/>
        </w:rPr>
        <w:t xml:space="preserve"> </w:t>
      </w:r>
      <w:r w:rsidR="00351A98">
        <w:rPr>
          <w:szCs w:val="24"/>
        </w:rPr>
        <w:t>situation</w:t>
      </w:r>
      <w:r w:rsidR="0048204F" w:rsidRPr="008D5B1D">
        <w:rPr>
          <w:szCs w:val="24"/>
        </w:rPr>
        <w:t xml:space="preserve"> </w:t>
      </w:r>
      <w:r w:rsidR="00BB6101" w:rsidRPr="008D5B1D">
        <w:rPr>
          <w:szCs w:val="24"/>
        </w:rPr>
        <w:t xml:space="preserve">conservation </w:t>
      </w:r>
      <w:r w:rsidR="00351A98">
        <w:rPr>
          <w:szCs w:val="24"/>
        </w:rPr>
        <w:t xml:space="preserve">faces </w:t>
      </w:r>
      <w:r w:rsidR="0048204F" w:rsidRPr="008D5B1D">
        <w:rPr>
          <w:szCs w:val="24"/>
        </w:rPr>
        <w:t xml:space="preserve">today, </w:t>
      </w:r>
      <w:r w:rsidR="00807DC8" w:rsidRPr="008D5B1D">
        <w:rPr>
          <w:szCs w:val="24"/>
        </w:rPr>
        <w:t xml:space="preserve">where the main foci for action are establishment of protected areas and </w:t>
      </w:r>
      <w:r w:rsidR="00C5667C" w:rsidRPr="008D5B1D">
        <w:rPr>
          <w:szCs w:val="24"/>
        </w:rPr>
        <w:t>recovering</w:t>
      </w:r>
      <w:r w:rsidR="002B40D3" w:rsidRPr="008D5B1D">
        <w:rPr>
          <w:szCs w:val="24"/>
        </w:rPr>
        <w:t xml:space="preserve"> threatened or endangered species</w:t>
      </w:r>
      <w:r w:rsidR="00DA6A6A" w:rsidRPr="008D5B1D">
        <w:rPr>
          <w:szCs w:val="24"/>
        </w:rPr>
        <w:t xml:space="preserve"> (Bridgewater 2016)</w:t>
      </w:r>
      <w:r w:rsidR="002B40D3" w:rsidRPr="008D5B1D">
        <w:rPr>
          <w:szCs w:val="24"/>
        </w:rPr>
        <w:t xml:space="preserve">.  </w:t>
      </w:r>
      <w:r w:rsidR="00901BFA">
        <w:rPr>
          <w:szCs w:val="24"/>
        </w:rPr>
        <w:t>T</w:t>
      </w:r>
      <w:r w:rsidR="00C5667C" w:rsidRPr="008D5B1D">
        <w:rPr>
          <w:szCs w:val="24"/>
        </w:rPr>
        <w:t>hat</w:t>
      </w:r>
      <w:r w:rsidR="00C65B12" w:rsidRPr="008D5B1D">
        <w:rPr>
          <w:szCs w:val="24"/>
        </w:rPr>
        <w:t xml:space="preserve"> </w:t>
      </w:r>
      <w:r w:rsidR="0048204F" w:rsidRPr="008D5B1D">
        <w:rPr>
          <w:szCs w:val="24"/>
        </w:rPr>
        <w:t xml:space="preserve">killing </w:t>
      </w:r>
      <w:r w:rsidR="00901BFA">
        <w:rPr>
          <w:szCs w:val="24"/>
        </w:rPr>
        <w:t xml:space="preserve">and change are part of </w:t>
      </w:r>
      <w:r w:rsidR="0048204F" w:rsidRPr="008D5B1D">
        <w:rPr>
          <w:szCs w:val="24"/>
        </w:rPr>
        <w:t>biodiversity conservation</w:t>
      </w:r>
      <w:r w:rsidR="002B40D3" w:rsidRPr="008D5B1D">
        <w:rPr>
          <w:szCs w:val="24"/>
        </w:rPr>
        <w:t xml:space="preserve"> </w:t>
      </w:r>
      <w:r w:rsidR="00901BFA">
        <w:rPr>
          <w:szCs w:val="24"/>
        </w:rPr>
        <w:t>appears</w:t>
      </w:r>
      <w:r w:rsidR="002B40D3" w:rsidRPr="008D5B1D">
        <w:rPr>
          <w:szCs w:val="24"/>
        </w:rPr>
        <w:t xml:space="preserve"> anathema</w:t>
      </w:r>
      <w:r w:rsidR="00007FA8" w:rsidRPr="008D5B1D">
        <w:rPr>
          <w:szCs w:val="24"/>
        </w:rPr>
        <w:t xml:space="preserve"> to many conservation biologists</w:t>
      </w:r>
      <w:r w:rsidR="003B1D22">
        <w:rPr>
          <w:szCs w:val="24"/>
        </w:rPr>
        <w:t>.</w:t>
      </w:r>
      <w:r w:rsidR="00007FA8" w:rsidRPr="008D5B1D">
        <w:rPr>
          <w:szCs w:val="24"/>
        </w:rPr>
        <w:t xml:space="preserve"> </w:t>
      </w:r>
      <w:r w:rsidR="003B1D22">
        <w:rPr>
          <w:szCs w:val="24"/>
        </w:rPr>
        <w:t>That view flows through</w:t>
      </w:r>
      <w:r w:rsidR="00007FA8" w:rsidRPr="008D5B1D">
        <w:rPr>
          <w:szCs w:val="24"/>
        </w:rPr>
        <w:t xml:space="preserve"> to non-government organisations (NGOs)</w:t>
      </w:r>
      <w:r w:rsidR="00CE76DB">
        <w:rPr>
          <w:szCs w:val="24"/>
        </w:rPr>
        <w:t xml:space="preserve"> dealing with </w:t>
      </w:r>
      <w:r w:rsidR="00CE76DB" w:rsidRPr="008D5B1D">
        <w:rPr>
          <w:szCs w:val="24"/>
        </w:rPr>
        <w:t>conservation</w:t>
      </w:r>
      <w:r w:rsidR="00C5667C" w:rsidRPr="008D5B1D">
        <w:rPr>
          <w:szCs w:val="24"/>
        </w:rPr>
        <w:t xml:space="preserve">, many of which are  </w:t>
      </w:r>
      <w:r w:rsidR="006112A2">
        <w:rPr>
          <w:szCs w:val="24"/>
        </w:rPr>
        <w:t xml:space="preserve">also </w:t>
      </w:r>
      <w:r w:rsidR="00DC3DE9" w:rsidRPr="008D5B1D">
        <w:rPr>
          <w:szCs w:val="24"/>
        </w:rPr>
        <w:t xml:space="preserve">influenced </w:t>
      </w:r>
      <w:r w:rsidR="00DC3DE9">
        <w:rPr>
          <w:szCs w:val="24"/>
        </w:rPr>
        <w:t>by</w:t>
      </w:r>
      <w:r w:rsidR="006112A2">
        <w:rPr>
          <w:szCs w:val="24"/>
        </w:rPr>
        <w:t>,</w:t>
      </w:r>
      <w:r w:rsidR="00DC3DE9">
        <w:rPr>
          <w:szCs w:val="24"/>
        </w:rPr>
        <w:t xml:space="preserve"> and </w:t>
      </w:r>
      <w:r w:rsidR="004A067D" w:rsidRPr="008D5B1D">
        <w:rPr>
          <w:szCs w:val="24"/>
        </w:rPr>
        <w:t>concerned with</w:t>
      </w:r>
      <w:r w:rsidR="006112A2">
        <w:rPr>
          <w:szCs w:val="24"/>
        </w:rPr>
        <w:t>,</w:t>
      </w:r>
      <w:r w:rsidR="00C5667C" w:rsidRPr="008D5B1D">
        <w:rPr>
          <w:szCs w:val="24"/>
        </w:rPr>
        <w:t xml:space="preserve"> animal welfare </w:t>
      </w:r>
      <w:r w:rsidR="004A067D" w:rsidRPr="008D5B1D">
        <w:rPr>
          <w:szCs w:val="24"/>
        </w:rPr>
        <w:t>issues</w:t>
      </w:r>
      <w:r w:rsidR="00C5667C" w:rsidRPr="008D5B1D">
        <w:rPr>
          <w:szCs w:val="24"/>
        </w:rPr>
        <w:t>.</w:t>
      </w:r>
    </w:p>
    <w:p w14:paraId="315C6A05" w14:textId="415C1044" w:rsidR="00CE0502" w:rsidRPr="008D5B1D" w:rsidRDefault="00CE0502" w:rsidP="0019451D">
      <w:pPr>
        <w:spacing w:line="480" w:lineRule="auto"/>
        <w:rPr>
          <w:szCs w:val="24"/>
        </w:rPr>
      </w:pPr>
    </w:p>
    <w:p w14:paraId="03E8E15D" w14:textId="69F259B0" w:rsidR="00CE0502" w:rsidRPr="008D5B1D" w:rsidRDefault="00CE0502" w:rsidP="0019451D">
      <w:pPr>
        <w:spacing w:line="480" w:lineRule="auto"/>
        <w:rPr>
          <w:b/>
          <w:szCs w:val="24"/>
        </w:rPr>
      </w:pPr>
      <w:r w:rsidRPr="008D5B1D">
        <w:rPr>
          <w:b/>
          <w:szCs w:val="24"/>
        </w:rPr>
        <w:t>Conservation and welfare</w:t>
      </w:r>
    </w:p>
    <w:p w14:paraId="4B79C5ED" w14:textId="77777777" w:rsidR="000C0351" w:rsidRPr="008D5B1D" w:rsidRDefault="000C0351" w:rsidP="0019451D">
      <w:pPr>
        <w:spacing w:line="480" w:lineRule="auto"/>
        <w:rPr>
          <w:szCs w:val="24"/>
        </w:rPr>
      </w:pPr>
    </w:p>
    <w:p w14:paraId="569EB276" w14:textId="42672B8D" w:rsidR="0048204F" w:rsidRPr="008D5B1D" w:rsidRDefault="00CE0502" w:rsidP="0019451D">
      <w:pPr>
        <w:spacing w:line="480" w:lineRule="auto"/>
        <w:rPr>
          <w:szCs w:val="24"/>
        </w:rPr>
      </w:pPr>
      <w:r w:rsidRPr="008D5B1D">
        <w:rPr>
          <w:szCs w:val="24"/>
        </w:rPr>
        <w:t>C</w:t>
      </w:r>
      <w:r w:rsidR="005E645B" w:rsidRPr="008D5B1D">
        <w:rPr>
          <w:szCs w:val="24"/>
        </w:rPr>
        <w:t xml:space="preserve">onflation of </w:t>
      </w:r>
      <w:r w:rsidR="003F1BC3" w:rsidRPr="008D5B1D">
        <w:rPr>
          <w:szCs w:val="24"/>
        </w:rPr>
        <w:t xml:space="preserve">welfare and conservation causes considerable confusion in </w:t>
      </w:r>
      <w:r w:rsidR="003172BB" w:rsidRPr="008D5B1D">
        <w:rPr>
          <w:szCs w:val="24"/>
        </w:rPr>
        <w:t>civil society</w:t>
      </w:r>
      <w:r w:rsidR="003F5144" w:rsidRPr="008D5B1D">
        <w:rPr>
          <w:szCs w:val="24"/>
        </w:rPr>
        <w:t>,</w:t>
      </w:r>
      <w:r w:rsidR="0048204F" w:rsidRPr="008D5B1D">
        <w:rPr>
          <w:szCs w:val="24"/>
        </w:rPr>
        <w:t xml:space="preserve"> </w:t>
      </w:r>
      <w:r w:rsidR="006112A2">
        <w:rPr>
          <w:szCs w:val="24"/>
        </w:rPr>
        <w:t>that can be attributed to the excessive</w:t>
      </w:r>
      <w:r w:rsidR="0048204F" w:rsidRPr="008D5B1D">
        <w:rPr>
          <w:szCs w:val="24"/>
        </w:rPr>
        <w:t xml:space="preserve"> focus on species protection</w:t>
      </w:r>
      <w:r w:rsidR="003F5144" w:rsidRPr="008D5B1D">
        <w:rPr>
          <w:szCs w:val="24"/>
        </w:rPr>
        <w:t xml:space="preserve"> (not conservation)</w:t>
      </w:r>
      <w:r w:rsidR="006A4E21" w:rsidRPr="008D5B1D">
        <w:rPr>
          <w:szCs w:val="24"/>
        </w:rPr>
        <w:t xml:space="preserve"> from the scientific and conservation NGO </w:t>
      </w:r>
      <w:r w:rsidR="000C0351" w:rsidRPr="008D5B1D">
        <w:rPr>
          <w:szCs w:val="24"/>
        </w:rPr>
        <w:t xml:space="preserve">communities </w:t>
      </w:r>
      <w:r w:rsidR="0064771B">
        <w:rPr>
          <w:szCs w:val="24"/>
        </w:rPr>
        <w:t xml:space="preserve">and civil society at </w:t>
      </w:r>
      <w:r w:rsidR="009A167E">
        <w:rPr>
          <w:szCs w:val="24"/>
        </w:rPr>
        <w:t>large</w:t>
      </w:r>
      <w:r w:rsidR="009A167E" w:rsidRPr="008D5B1D">
        <w:rPr>
          <w:szCs w:val="24"/>
        </w:rPr>
        <w:t xml:space="preserve"> that</w:t>
      </w:r>
      <w:r w:rsidR="000C0351" w:rsidRPr="008D5B1D">
        <w:rPr>
          <w:szCs w:val="24"/>
        </w:rPr>
        <w:t xml:space="preserve"> </w:t>
      </w:r>
      <w:r w:rsidR="0048204F" w:rsidRPr="008D5B1D">
        <w:rPr>
          <w:szCs w:val="24"/>
        </w:rPr>
        <w:t xml:space="preserve">doesn't necessarily </w:t>
      </w:r>
      <w:r w:rsidR="00363FA5" w:rsidRPr="008D5B1D">
        <w:rPr>
          <w:szCs w:val="24"/>
        </w:rPr>
        <w:t xml:space="preserve">reconcile </w:t>
      </w:r>
      <w:r w:rsidR="000C0351" w:rsidRPr="008D5B1D">
        <w:rPr>
          <w:szCs w:val="24"/>
        </w:rPr>
        <w:t xml:space="preserve">with animal welfare.  </w:t>
      </w:r>
      <w:r w:rsidR="000B48B6" w:rsidRPr="008D5B1D">
        <w:rPr>
          <w:szCs w:val="24"/>
        </w:rPr>
        <w:t>Creating artificial links between</w:t>
      </w:r>
      <w:r w:rsidR="00363FA5" w:rsidRPr="008D5B1D">
        <w:rPr>
          <w:szCs w:val="24"/>
        </w:rPr>
        <w:t xml:space="preserve"> </w:t>
      </w:r>
      <w:r w:rsidR="000C0351" w:rsidRPr="008D5B1D">
        <w:rPr>
          <w:szCs w:val="24"/>
        </w:rPr>
        <w:t xml:space="preserve">species welfare, </w:t>
      </w:r>
      <w:r w:rsidR="00363FA5" w:rsidRPr="008D5B1D">
        <w:rPr>
          <w:szCs w:val="24"/>
        </w:rPr>
        <w:t>species conservation</w:t>
      </w:r>
      <w:r w:rsidR="00114AB5" w:rsidRPr="008D5B1D">
        <w:rPr>
          <w:szCs w:val="24"/>
        </w:rPr>
        <w:t>,</w:t>
      </w:r>
      <w:r w:rsidR="00363FA5" w:rsidRPr="008D5B1D">
        <w:rPr>
          <w:szCs w:val="24"/>
        </w:rPr>
        <w:t xml:space="preserve"> species protection, and landscape scale conservation</w:t>
      </w:r>
      <w:r w:rsidR="00114AB5" w:rsidRPr="008D5B1D">
        <w:rPr>
          <w:szCs w:val="24"/>
        </w:rPr>
        <w:t>,</w:t>
      </w:r>
      <w:r w:rsidR="000C0351" w:rsidRPr="008D5B1D">
        <w:rPr>
          <w:szCs w:val="24"/>
        </w:rPr>
        <w:t xml:space="preserve"> serve</w:t>
      </w:r>
      <w:r w:rsidR="00114AB5" w:rsidRPr="008D5B1D">
        <w:rPr>
          <w:szCs w:val="24"/>
        </w:rPr>
        <w:t>s</w:t>
      </w:r>
      <w:r w:rsidR="000C0351" w:rsidRPr="008D5B1D">
        <w:rPr>
          <w:szCs w:val="24"/>
        </w:rPr>
        <w:t xml:space="preserve"> </w:t>
      </w:r>
      <w:r w:rsidR="00BC0B13" w:rsidRPr="008D5B1D">
        <w:rPr>
          <w:szCs w:val="24"/>
        </w:rPr>
        <w:t xml:space="preserve">only </w:t>
      </w:r>
      <w:r w:rsidR="000C0351" w:rsidRPr="008D5B1D">
        <w:rPr>
          <w:szCs w:val="24"/>
        </w:rPr>
        <w:t>to produce confused and confusing messages</w:t>
      </w:r>
      <w:r w:rsidR="0048204F" w:rsidRPr="008D5B1D">
        <w:rPr>
          <w:szCs w:val="24"/>
        </w:rPr>
        <w:t xml:space="preserve">.  Protection </w:t>
      </w:r>
      <w:r w:rsidR="00363FA5" w:rsidRPr="008D5B1D">
        <w:rPr>
          <w:szCs w:val="24"/>
        </w:rPr>
        <w:t>and</w:t>
      </w:r>
      <w:r w:rsidR="0048204F" w:rsidRPr="008D5B1D">
        <w:rPr>
          <w:szCs w:val="24"/>
        </w:rPr>
        <w:t xml:space="preserve"> conservation are by no means the same </w:t>
      </w:r>
      <w:r w:rsidR="000C0351" w:rsidRPr="008D5B1D">
        <w:rPr>
          <w:szCs w:val="24"/>
        </w:rPr>
        <w:t>thing,</w:t>
      </w:r>
      <w:r w:rsidR="0048204F" w:rsidRPr="008D5B1D">
        <w:rPr>
          <w:szCs w:val="24"/>
        </w:rPr>
        <w:t xml:space="preserve"> but these words are used often interchangeably </w:t>
      </w:r>
      <w:r w:rsidR="00EC7771" w:rsidRPr="008D5B1D">
        <w:rPr>
          <w:szCs w:val="24"/>
        </w:rPr>
        <w:t>not only b</w:t>
      </w:r>
      <w:r w:rsidR="0048204F" w:rsidRPr="008D5B1D">
        <w:rPr>
          <w:szCs w:val="24"/>
        </w:rPr>
        <w:t>y</w:t>
      </w:r>
      <w:r w:rsidR="000C0351" w:rsidRPr="008D5B1D">
        <w:rPr>
          <w:szCs w:val="24"/>
        </w:rPr>
        <w:t xml:space="preserve"> </w:t>
      </w:r>
      <w:r w:rsidR="0048204F" w:rsidRPr="008D5B1D">
        <w:rPr>
          <w:szCs w:val="24"/>
        </w:rPr>
        <w:t xml:space="preserve">the NGO community </w:t>
      </w:r>
      <w:r w:rsidR="000C0351" w:rsidRPr="008D5B1D">
        <w:rPr>
          <w:szCs w:val="24"/>
        </w:rPr>
        <w:t>but also</w:t>
      </w:r>
      <w:r w:rsidR="0048204F" w:rsidRPr="008D5B1D">
        <w:rPr>
          <w:szCs w:val="24"/>
        </w:rPr>
        <w:t xml:space="preserve"> government</w:t>
      </w:r>
      <w:r w:rsidR="000C0351" w:rsidRPr="008D5B1D">
        <w:rPr>
          <w:szCs w:val="24"/>
        </w:rPr>
        <w:t xml:space="preserve">, and even </w:t>
      </w:r>
      <w:r w:rsidR="00783DF4" w:rsidRPr="008D5B1D">
        <w:rPr>
          <w:szCs w:val="24"/>
        </w:rPr>
        <w:t xml:space="preserve">within </w:t>
      </w:r>
      <w:r w:rsidR="000C0351" w:rsidRPr="008D5B1D">
        <w:rPr>
          <w:szCs w:val="24"/>
        </w:rPr>
        <w:t>the science community.</w:t>
      </w:r>
      <w:r w:rsidR="0048204F" w:rsidRPr="008D5B1D">
        <w:rPr>
          <w:szCs w:val="24"/>
        </w:rPr>
        <w:t xml:space="preserve"> </w:t>
      </w:r>
    </w:p>
    <w:p w14:paraId="569EB277" w14:textId="77777777" w:rsidR="0048204F" w:rsidRPr="008D5B1D" w:rsidRDefault="0048204F" w:rsidP="0019451D">
      <w:pPr>
        <w:spacing w:line="480" w:lineRule="auto"/>
        <w:rPr>
          <w:szCs w:val="24"/>
        </w:rPr>
      </w:pPr>
    </w:p>
    <w:p w14:paraId="569EB278" w14:textId="18D9806F" w:rsidR="0048204F" w:rsidRPr="008D5B1D" w:rsidRDefault="00363FA5" w:rsidP="0019451D">
      <w:pPr>
        <w:spacing w:line="480" w:lineRule="auto"/>
        <w:rPr>
          <w:szCs w:val="24"/>
        </w:rPr>
      </w:pPr>
      <w:r w:rsidRPr="008D5B1D">
        <w:rPr>
          <w:szCs w:val="24"/>
        </w:rPr>
        <w:t>For example, in</w:t>
      </w:r>
      <w:r w:rsidR="0048204F" w:rsidRPr="008D5B1D">
        <w:rPr>
          <w:szCs w:val="24"/>
        </w:rPr>
        <w:t xml:space="preserve"> the New South Wales</w:t>
      </w:r>
      <w:r w:rsidR="00DE2F52" w:rsidRPr="008D5B1D">
        <w:rPr>
          <w:szCs w:val="24"/>
        </w:rPr>
        <w:t>, ACT</w:t>
      </w:r>
      <w:r w:rsidR="0048204F" w:rsidRPr="008D5B1D">
        <w:rPr>
          <w:szCs w:val="24"/>
        </w:rPr>
        <w:t xml:space="preserve"> and Victorian </w:t>
      </w:r>
      <w:r w:rsidRPr="008D5B1D">
        <w:rPr>
          <w:szCs w:val="24"/>
        </w:rPr>
        <w:t xml:space="preserve">alpine national </w:t>
      </w:r>
      <w:r w:rsidR="0048204F" w:rsidRPr="008D5B1D">
        <w:rPr>
          <w:szCs w:val="24"/>
        </w:rPr>
        <w:lastRenderedPageBreak/>
        <w:t xml:space="preserve">parks there </w:t>
      </w:r>
      <w:r w:rsidR="00EE334C" w:rsidRPr="008D5B1D">
        <w:rPr>
          <w:szCs w:val="24"/>
        </w:rPr>
        <w:t xml:space="preserve">continue to be </w:t>
      </w:r>
      <w:r w:rsidRPr="008D5B1D">
        <w:rPr>
          <w:szCs w:val="24"/>
        </w:rPr>
        <w:t>calls for</w:t>
      </w:r>
      <w:r w:rsidR="0048204F" w:rsidRPr="008D5B1D">
        <w:rPr>
          <w:szCs w:val="24"/>
        </w:rPr>
        <w:t xml:space="preserve"> a cull </w:t>
      </w:r>
      <w:r w:rsidRPr="008D5B1D">
        <w:rPr>
          <w:szCs w:val="24"/>
        </w:rPr>
        <w:t xml:space="preserve">of brumbies </w:t>
      </w:r>
      <w:r w:rsidR="0048204F" w:rsidRPr="008D5B1D">
        <w:rPr>
          <w:szCs w:val="24"/>
        </w:rPr>
        <w:t xml:space="preserve">to save the alpine wetlands </w:t>
      </w:r>
      <w:r w:rsidRPr="008D5B1D">
        <w:rPr>
          <w:szCs w:val="24"/>
        </w:rPr>
        <w:t>from</w:t>
      </w:r>
      <w:r w:rsidR="0048204F" w:rsidRPr="008D5B1D">
        <w:rPr>
          <w:szCs w:val="24"/>
        </w:rPr>
        <w:t xml:space="preserve"> </w:t>
      </w:r>
      <w:r w:rsidRPr="008D5B1D">
        <w:rPr>
          <w:szCs w:val="24"/>
        </w:rPr>
        <w:t xml:space="preserve">trampling and other damage </w:t>
      </w:r>
      <w:r w:rsidR="00517217" w:rsidRPr="008D5B1D">
        <w:rPr>
          <w:szCs w:val="24"/>
        </w:rPr>
        <w:t>effects.</w:t>
      </w:r>
      <w:r w:rsidR="00EE334C" w:rsidRPr="008D5B1D">
        <w:rPr>
          <w:szCs w:val="24"/>
        </w:rPr>
        <w:t xml:space="preserve"> In 2000 the NSW </w:t>
      </w:r>
      <w:r w:rsidR="00DE2F52" w:rsidRPr="008D5B1D">
        <w:rPr>
          <w:szCs w:val="24"/>
        </w:rPr>
        <w:t>P</w:t>
      </w:r>
      <w:r w:rsidR="00EE334C" w:rsidRPr="008D5B1D">
        <w:rPr>
          <w:szCs w:val="24"/>
        </w:rPr>
        <w:t>arks</w:t>
      </w:r>
      <w:r w:rsidR="00517217" w:rsidRPr="008D5B1D">
        <w:rPr>
          <w:szCs w:val="24"/>
        </w:rPr>
        <w:t xml:space="preserve"> Agency organised a cull, which resulted in over 600 horses being culled.  As a </w:t>
      </w:r>
      <w:r w:rsidR="003A4096" w:rsidRPr="008D5B1D">
        <w:rPr>
          <w:szCs w:val="24"/>
        </w:rPr>
        <w:t>result,</w:t>
      </w:r>
      <w:r w:rsidR="00517217" w:rsidRPr="008D5B1D">
        <w:rPr>
          <w:szCs w:val="24"/>
        </w:rPr>
        <w:t xml:space="preserve"> animal welfare advocates</w:t>
      </w:r>
      <w:r w:rsidR="005819A4" w:rsidRPr="008D5B1D">
        <w:rPr>
          <w:szCs w:val="24"/>
        </w:rPr>
        <w:t xml:space="preserve"> (who were against the culling, period)</w:t>
      </w:r>
      <w:r w:rsidR="00517217" w:rsidRPr="008D5B1D">
        <w:rPr>
          <w:szCs w:val="24"/>
        </w:rPr>
        <w:t xml:space="preserve"> lined up with traditional bush communities who were arguing </w:t>
      </w:r>
      <w:r w:rsidR="00F22EA2" w:rsidRPr="008D5B1D">
        <w:rPr>
          <w:szCs w:val="24"/>
        </w:rPr>
        <w:t>they wanted the brumbies to remain for cultural reasons.  On the other side, c</w:t>
      </w:r>
      <w:r w:rsidR="00517217" w:rsidRPr="008D5B1D">
        <w:rPr>
          <w:szCs w:val="24"/>
        </w:rPr>
        <w:t>onservationists supported the cull. The</w:t>
      </w:r>
      <w:r w:rsidR="001E713C" w:rsidRPr="008D5B1D">
        <w:rPr>
          <w:szCs w:val="24"/>
        </w:rPr>
        <w:t>se</w:t>
      </w:r>
      <w:r w:rsidR="00517217" w:rsidRPr="008D5B1D">
        <w:rPr>
          <w:szCs w:val="24"/>
        </w:rPr>
        <w:t xml:space="preserve"> political </w:t>
      </w:r>
      <w:r w:rsidR="001E713C" w:rsidRPr="008D5B1D">
        <w:rPr>
          <w:szCs w:val="24"/>
        </w:rPr>
        <w:t>disputations</w:t>
      </w:r>
      <w:r w:rsidR="00517217" w:rsidRPr="008D5B1D">
        <w:rPr>
          <w:szCs w:val="24"/>
        </w:rPr>
        <w:t xml:space="preserve"> caused a moratorium on aerial culling in NSW. For </w:t>
      </w:r>
      <w:r w:rsidR="002F0E14" w:rsidRPr="008D5B1D">
        <w:rPr>
          <w:szCs w:val="24"/>
        </w:rPr>
        <w:t>a</w:t>
      </w:r>
      <w:r w:rsidR="00517217" w:rsidRPr="008D5B1D">
        <w:rPr>
          <w:szCs w:val="24"/>
        </w:rPr>
        <w:t xml:space="preserve"> public </w:t>
      </w:r>
      <w:r w:rsidR="002F0E14" w:rsidRPr="008D5B1D">
        <w:rPr>
          <w:szCs w:val="24"/>
        </w:rPr>
        <w:t>un</w:t>
      </w:r>
      <w:r w:rsidR="00517217" w:rsidRPr="008D5B1D">
        <w:rPr>
          <w:szCs w:val="24"/>
        </w:rPr>
        <w:t xml:space="preserve">used to </w:t>
      </w:r>
      <w:r w:rsidR="00AE5334">
        <w:rPr>
          <w:szCs w:val="24"/>
        </w:rPr>
        <w:t xml:space="preserve">deliberate </w:t>
      </w:r>
      <w:r w:rsidR="00517217" w:rsidRPr="008D5B1D">
        <w:rPr>
          <w:szCs w:val="24"/>
        </w:rPr>
        <w:t xml:space="preserve">animal </w:t>
      </w:r>
      <w:r w:rsidR="00AE5334">
        <w:rPr>
          <w:szCs w:val="24"/>
        </w:rPr>
        <w:t>culling</w:t>
      </w:r>
      <w:r w:rsidR="002F0E14" w:rsidRPr="008D5B1D">
        <w:rPr>
          <w:szCs w:val="24"/>
        </w:rPr>
        <w:t xml:space="preserve"> in a national park setting</w:t>
      </w:r>
      <w:r w:rsidR="00517217" w:rsidRPr="008D5B1D">
        <w:rPr>
          <w:szCs w:val="24"/>
        </w:rPr>
        <w:t xml:space="preserve">, </w:t>
      </w:r>
      <w:r w:rsidR="003639FB" w:rsidRPr="008D5B1D">
        <w:rPr>
          <w:szCs w:val="24"/>
        </w:rPr>
        <w:t>reaction was one of outrage</w:t>
      </w:r>
      <w:r w:rsidR="00517217" w:rsidRPr="008D5B1D">
        <w:rPr>
          <w:szCs w:val="24"/>
        </w:rPr>
        <w:t xml:space="preserve"> and </w:t>
      </w:r>
      <w:r w:rsidR="00F80171" w:rsidRPr="008D5B1D">
        <w:rPr>
          <w:szCs w:val="24"/>
        </w:rPr>
        <w:t xml:space="preserve">some </w:t>
      </w:r>
      <w:r w:rsidR="00517217" w:rsidRPr="008D5B1D">
        <w:rPr>
          <w:szCs w:val="24"/>
        </w:rPr>
        <w:t xml:space="preserve">conservationists </w:t>
      </w:r>
      <w:r w:rsidR="00211AA8" w:rsidRPr="008D5B1D">
        <w:rPr>
          <w:szCs w:val="24"/>
        </w:rPr>
        <w:t>remain</w:t>
      </w:r>
      <w:r w:rsidR="00517217" w:rsidRPr="008D5B1D">
        <w:rPr>
          <w:szCs w:val="24"/>
        </w:rPr>
        <w:t xml:space="preserve"> </w:t>
      </w:r>
      <w:r w:rsidR="003639FB" w:rsidRPr="008D5B1D">
        <w:rPr>
          <w:szCs w:val="24"/>
        </w:rPr>
        <w:t>reserved</w:t>
      </w:r>
      <w:r w:rsidR="00517217" w:rsidRPr="008D5B1D">
        <w:rPr>
          <w:szCs w:val="24"/>
        </w:rPr>
        <w:t xml:space="preserve"> about </w:t>
      </w:r>
      <w:r w:rsidR="004900EE">
        <w:rPr>
          <w:szCs w:val="24"/>
        </w:rPr>
        <w:t xml:space="preserve">such </w:t>
      </w:r>
      <w:r w:rsidR="00517217" w:rsidRPr="008D5B1D">
        <w:rPr>
          <w:szCs w:val="24"/>
        </w:rPr>
        <w:t>culling</w:t>
      </w:r>
      <w:r w:rsidR="000C0351" w:rsidRPr="008D5B1D">
        <w:rPr>
          <w:szCs w:val="24"/>
        </w:rPr>
        <w:t xml:space="preserve"> (</w:t>
      </w:r>
      <w:r w:rsidR="00555FC4" w:rsidRPr="008D5B1D">
        <w:rPr>
          <w:szCs w:val="24"/>
        </w:rPr>
        <w:t>Adams 2017</w:t>
      </w:r>
      <w:r w:rsidR="000C0351" w:rsidRPr="008D5B1D">
        <w:rPr>
          <w:szCs w:val="24"/>
        </w:rPr>
        <w:t>)</w:t>
      </w:r>
      <w:r w:rsidR="0048204F" w:rsidRPr="008D5B1D">
        <w:rPr>
          <w:szCs w:val="24"/>
        </w:rPr>
        <w:t>.  T</w:t>
      </w:r>
      <w:r w:rsidR="00F80171" w:rsidRPr="008D5B1D">
        <w:rPr>
          <w:szCs w:val="24"/>
        </w:rPr>
        <w:t>h</w:t>
      </w:r>
      <w:r w:rsidR="00211AA8" w:rsidRPr="008D5B1D">
        <w:rPr>
          <w:szCs w:val="24"/>
        </w:rPr>
        <w:t>is</w:t>
      </w:r>
      <w:r w:rsidR="006F4D09" w:rsidRPr="008D5B1D">
        <w:rPr>
          <w:szCs w:val="24"/>
        </w:rPr>
        <w:t xml:space="preserve"> issue is a classic</w:t>
      </w:r>
      <w:r w:rsidR="0048204F" w:rsidRPr="008D5B1D">
        <w:rPr>
          <w:szCs w:val="24"/>
        </w:rPr>
        <w:t xml:space="preserve"> </w:t>
      </w:r>
      <w:r w:rsidR="00F80171" w:rsidRPr="008D5B1D">
        <w:rPr>
          <w:szCs w:val="24"/>
        </w:rPr>
        <w:t>“</w:t>
      </w:r>
      <w:r w:rsidR="0048204F" w:rsidRPr="008D5B1D">
        <w:rPr>
          <w:szCs w:val="24"/>
        </w:rPr>
        <w:t>killing for conservation</w:t>
      </w:r>
      <w:r w:rsidR="00F80171" w:rsidRPr="008D5B1D">
        <w:rPr>
          <w:szCs w:val="24"/>
        </w:rPr>
        <w:t>”</w:t>
      </w:r>
      <w:r w:rsidR="0048204F" w:rsidRPr="008D5B1D">
        <w:rPr>
          <w:szCs w:val="24"/>
        </w:rPr>
        <w:t xml:space="preserve"> </w:t>
      </w:r>
      <w:r w:rsidR="006F4D09" w:rsidRPr="008D5B1D">
        <w:rPr>
          <w:szCs w:val="24"/>
        </w:rPr>
        <w:t xml:space="preserve">situation, </w:t>
      </w:r>
      <w:r w:rsidR="0048204F" w:rsidRPr="008D5B1D">
        <w:rPr>
          <w:szCs w:val="24"/>
        </w:rPr>
        <w:t xml:space="preserve">but </w:t>
      </w:r>
      <w:r w:rsidRPr="008D5B1D">
        <w:rPr>
          <w:szCs w:val="24"/>
        </w:rPr>
        <w:t>also the subject of mu</w:t>
      </w:r>
      <w:r w:rsidR="000C0351" w:rsidRPr="008D5B1D">
        <w:rPr>
          <w:szCs w:val="24"/>
        </w:rPr>
        <w:t>ch heated discussion and debate</w:t>
      </w:r>
      <w:r w:rsidR="006F4D09" w:rsidRPr="008D5B1D">
        <w:rPr>
          <w:szCs w:val="24"/>
        </w:rPr>
        <w:t xml:space="preserve"> as it is also a clash of values</w:t>
      </w:r>
      <w:r w:rsidR="000C0351" w:rsidRPr="008D5B1D">
        <w:rPr>
          <w:szCs w:val="24"/>
        </w:rPr>
        <w:t>.</w:t>
      </w:r>
      <w:r w:rsidRPr="008D5B1D">
        <w:rPr>
          <w:szCs w:val="24"/>
        </w:rPr>
        <w:t xml:space="preserve"> </w:t>
      </w:r>
      <w:r w:rsidR="000C0351" w:rsidRPr="008D5B1D">
        <w:rPr>
          <w:szCs w:val="24"/>
        </w:rPr>
        <w:t xml:space="preserve">The key issue is </w:t>
      </w:r>
      <w:r w:rsidRPr="008D5B1D">
        <w:rPr>
          <w:szCs w:val="24"/>
        </w:rPr>
        <w:t>th</w:t>
      </w:r>
      <w:r w:rsidR="00301FBC" w:rsidRPr="008D5B1D">
        <w:rPr>
          <w:szCs w:val="24"/>
        </w:rPr>
        <w:t>e</w:t>
      </w:r>
      <w:r w:rsidRPr="008D5B1D">
        <w:rPr>
          <w:szCs w:val="24"/>
        </w:rPr>
        <w:t xml:space="preserve"> “cultural heritage” </w:t>
      </w:r>
      <w:r w:rsidR="000C0351" w:rsidRPr="008D5B1D">
        <w:rPr>
          <w:szCs w:val="24"/>
        </w:rPr>
        <w:t xml:space="preserve">that brumbies have </w:t>
      </w:r>
      <w:r w:rsidRPr="008D5B1D">
        <w:rPr>
          <w:szCs w:val="24"/>
        </w:rPr>
        <w:t xml:space="preserve">for some of society </w:t>
      </w:r>
      <w:r w:rsidR="000C0351" w:rsidRPr="008D5B1D">
        <w:rPr>
          <w:szCs w:val="24"/>
        </w:rPr>
        <w:t>opposes</w:t>
      </w:r>
      <w:r w:rsidRPr="008D5B1D">
        <w:rPr>
          <w:szCs w:val="24"/>
        </w:rPr>
        <w:t xml:space="preserve"> the </w:t>
      </w:r>
      <w:r w:rsidR="000C0351" w:rsidRPr="008D5B1D">
        <w:rPr>
          <w:szCs w:val="24"/>
        </w:rPr>
        <w:t>actual and perceived</w:t>
      </w:r>
      <w:r w:rsidRPr="008D5B1D">
        <w:rPr>
          <w:szCs w:val="24"/>
        </w:rPr>
        <w:t xml:space="preserve"> damage to some </w:t>
      </w:r>
      <w:r w:rsidR="000C0351" w:rsidRPr="008D5B1D">
        <w:rPr>
          <w:szCs w:val="24"/>
        </w:rPr>
        <w:t xml:space="preserve">of the alpine ecosystems, especially </w:t>
      </w:r>
      <w:r w:rsidR="00AD2E70" w:rsidRPr="008D5B1D">
        <w:rPr>
          <w:szCs w:val="24"/>
        </w:rPr>
        <w:t xml:space="preserve">the natural heritage of alpine </w:t>
      </w:r>
      <w:r w:rsidR="000C0351" w:rsidRPr="008D5B1D">
        <w:rPr>
          <w:szCs w:val="24"/>
        </w:rPr>
        <w:t>wetlands.</w:t>
      </w:r>
    </w:p>
    <w:p w14:paraId="569EB279" w14:textId="77777777" w:rsidR="0048204F" w:rsidRPr="008D5B1D" w:rsidRDefault="0048204F" w:rsidP="0019451D">
      <w:pPr>
        <w:spacing w:line="480" w:lineRule="auto"/>
        <w:rPr>
          <w:szCs w:val="24"/>
        </w:rPr>
      </w:pPr>
    </w:p>
    <w:p w14:paraId="569EB27A" w14:textId="20DD6210" w:rsidR="0048204F" w:rsidRPr="008D5B1D" w:rsidRDefault="00385E04" w:rsidP="0019451D">
      <w:pPr>
        <w:spacing w:line="480" w:lineRule="auto"/>
        <w:rPr>
          <w:szCs w:val="24"/>
        </w:rPr>
      </w:pPr>
      <w:r>
        <w:rPr>
          <w:szCs w:val="24"/>
        </w:rPr>
        <w:t>In this exemplar t</w:t>
      </w:r>
      <w:r w:rsidR="000C0351" w:rsidRPr="008D5B1D">
        <w:rPr>
          <w:szCs w:val="24"/>
        </w:rPr>
        <w:t xml:space="preserve">here are </w:t>
      </w:r>
      <w:r w:rsidR="000224FD" w:rsidRPr="008D5B1D">
        <w:rPr>
          <w:szCs w:val="24"/>
        </w:rPr>
        <w:t>three</w:t>
      </w:r>
      <w:r w:rsidR="0048204F" w:rsidRPr="008D5B1D">
        <w:rPr>
          <w:szCs w:val="24"/>
        </w:rPr>
        <w:t xml:space="preserve"> </w:t>
      </w:r>
      <w:r w:rsidR="0058510C">
        <w:rPr>
          <w:szCs w:val="24"/>
        </w:rPr>
        <w:t xml:space="preserve">key </w:t>
      </w:r>
      <w:r w:rsidR="000224FD" w:rsidRPr="008D5B1D">
        <w:rPr>
          <w:szCs w:val="24"/>
        </w:rPr>
        <w:t>actors</w:t>
      </w:r>
      <w:r w:rsidR="0048204F" w:rsidRPr="008D5B1D">
        <w:rPr>
          <w:szCs w:val="24"/>
        </w:rPr>
        <w:t xml:space="preserve">:  </w:t>
      </w:r>
      <w:r w:rsidR="000224FD" w:rsidRPr="008D5B1D">
        <w:rPr>
          <w:szCs w:val="24"/>
        </w:rPr>
        <w:t>Government</w:t>
      </w:r>
      <w:r w:rsidR="00BA515E" w:rsidRPr="008D5B1D">
        <w:rPr>
          <w:szCs w:val="24"/>
        </w:rPr>
        <w:t xml:space="preserve"> (New South Wales),</w:t>
      </w:r>
      <w:r w:rsidR="0048204F" w:rsidRPr="008D5B1D">
        <w:rPr>
          <w:szCs w:val="24"/>
        </w:rPr>
        <w:t xml:space="preserve"> animal welfare NGOs</w:t>
      </w:r>
      <w:r>
        <w:rPr>
          <w:szCs w:val="24"/>
        </w:rPr>
        <w:t>,</w:t>
      </w:r>
      <w:r w:rsidR="0048204F" w:rsidRPr="008D5B1D">
        <w:rPr>
          <w:szCs w:val="24"/>
        </w:rPr>
        <w:t xml:space="preserve"> and conservation NGOs.    </w:t>
      </w:r>
      <w:r w:rsidR="000C0351" w:rsidRPr="008D5B1D">
        <w:rPr>
          <w:szCs w:val="24"/>
        </w:rPr>
        <w:t>Conservation</w:t>
      </w:r>
      <w:r w:rsidR="00011D65">
        <w:rPr>
          <w:szCs w:val="24"/>
        </w:rPr>
        <w:t>-focussed</w:t>
      </w:r>
      <w:r w:rsidR="000C0351" w:rsidRPr="008D5B1D">
        <w:rPr>
          <w:szCs w:val="24"/>
        </w:rPr>
        <w:t xml:space="preserve"> NGOs seem more effective in ensuring ecologically-based results but, even so, they're often left striving to be heard and they have a difficult, sometimes even diffident, relationship with the scientific community. </w:t>
      </w:r>
      <w:r w:rsidR="00C7733C" w:rsidRPr="008D5B1D">
        <w:rPr>
          <w:szCs w:val="24"/>
        </w:rPr>
        <w:t xml:space="preserve">Animal </w:t>
      </w:r>
      <w:r w:rsidR="0048204F" w:rsidRPr="008D5B1D">
        <w:rPr>
          <w:szCs w:val="24"/>
        </w:rPr>
        <w:t xml:space="preserve">welfare </w:t>
      </w:r>
      <w:r w:rsidR="00C7733C" w:rsidRPr="008D5B1D">
        <w:rPr>
          <w:szCs w:val="24"/>
        </w:rPr>
        <w:t xml:space="preserve">focussed </w:t>
      </w:r>
      <w:r w:rsidR="0048204F" w:rsidRPr="008D5B1D">
        <w:rPr>
          <w:szCs w:val="24"/>
        </w:rPr>
        <w:t xml:space="preserve">NGOs </w:t>
      </w:r>
      <w:r w:rsidR="00C7733C" w:rsidRPr="008D5B1D">
        <w:rPr>
          <w:szCs w:val="24"/>
        </w:rPr>
        <w:t>are</w:t>
      </w:r>
      <w:r w:rsidR="0048204F" w:rsidRPr="008D5B1D">
        <w:rPr>
          <w:szCs w:val="24"/>
        </w:rPr>
        <w:t xml:space="preserve"> often more effective in </w:t>
      </w:r>
      <w:r w:rsidR="00E3055B" w:rsidRPr="008D5B1D">
        <w:rPr>
          <w:szCs w:val="24"/>
        </w:rPr>
        <w:t xml:space="preserve">profile </w:t>
      </w:r>
      <w:r w:rsidR="0048204F" w:rsidRPr="008D5B1D">
        <w:rPr>
          <w:szCs w:val="24"/>
        </w:rPr>
        <w:t xml:space="preserve">fundraising </w:t>
      </w:r>
      <w:r w:rsidR="00C7733C" w:rsidRPr="008D5B1D">
        <w:rPr>
          <w:szCs w:val="24"/>
        </w:rPr>
        <w:t>than</w:t>
      </w:r>
      <w:r w:rsidR="0048204F" w:rsidRPr="008D5B1D">
        <w:rPr>
          <w:szCs w:val="24"/>
        </w:rPr>
        <w:t xml:space="preserve"> conservation NGOs</w:t>
      </w:r>
      <w:r w:rsidR="00E3055B" w:rsidRPr="008D5B1D">
        <w:rPr>
          <w:szCs w:val="24"/>
        </w:rPr>
        <w:t xml:space="preserve">, but both operate through raising community awareness </w:t>
      </w:r>
      <w:r w:rsidR="000C0351" w:rsidRPr="008D5B1D">
        <w:rPr>
          <w:szCs w:val="24"/>
        </w:rPr>
        <w:t xml:space="preserve">- </w:t>
      </w:r>
      <w:r w:rsidR="00E3055B" w:rsidRPr="008D5B1D">
        <w:rPr>
          <w:szCs w:val="24"/>
        </w:rPr>
        <w:t xml:space="preserve">and possibly </w:t>
      </w:r>
      <w:r w:rsidR="000C08CD" w:rsidRPr="008D5B1D">
        <w:rPr>
          <w:szCs w:val="24"/>
        </w:rPr>
        <w:t>guilt</w:t>
      </w:r>
      <w:r w:rsidR="0048204F" w:rsidRPr="008D5B1D">
        <w:rPr>
          <w:szCs w:val="24"/>
        </w:rPr>
        <w:t xml:space="preserve">.  </w:t>
      </w:r>
      <w:r w:rsidR="0058510C">
        <w:rPr>
          <w:szCs w:val="24"/>
        </w:rPr>
        <w:t xml:space="preserve">This </w:t>
      </w:r>
      <w:r w:rsidR="00E44F8C">
        <w:rPr>
          <w:szCs w:val="24"/>
        </w:rPr>
        <w:t>tension</w:t>
      </w:r>
      <w:r w:rsidR="0058510C">
        <w:rPr>
          <w:szCs w:val="24"/>
        </w:rPr>
        <w:t xml:space="preserve"> between</w:t>
      </w:r>
      <w:r w:rsidR="000C0351" w:rsidRPr="008D5B1D">
        <w:rPr>
          <w:szCs w:val="24"/>
        </w:rPr>
        <w:t xml:space="preserve"> NGOs </w:t>
      </w:r>
      <w:r w:rsidR="001C2139">
        <w:rPr>
          <w:szCs w:val="24"/>
        </w:rPr>
        <w:t xml:space="preserve">focused on </w:t>
      </w:r>
      <w:r w:rsidR="001C2139" w:rsidRPr="008D5B1D">
        <w:rPr>
          <w:szCs w:val="24"/>
        </w:rPr>
        <w:t>animal welfare</w:t>
      </w:r>
      <w:r w:rsidR="001C2139">
        <w:rPr>
          <w:szCs w:val="24"/>
        </w:rPr>
        <w:t xml:space="preserve"> </w:t>
      </w:r>
      <w:r w:rsidR="00E44F8C">
        <w:rPr>
          <w:szCs w:val="24"/>
        </w:rPr>
        <w:t>or</w:t>
      </w:r>
      <w:r w:rsidR="000C0351" w:rsidRPr="008D5B1D">
        <w:rPr>
          <w:szCs w:val="24"/>
        </w:rPr>
        <w:t xml:space="preserve"> conservation </w:t>
      </w:r>
      <w:r w:rsidR="00EE702D">
        <w:rPr>
          <w:szCs w:val="24"/>
        </w:rPr>
        <w:t xml:space="preserve">is a </w:t>
      </w:r>
      <w:r w:rsidR="00EE702D">
        <w:rPr>
          <w:szCs w:val="24"/>
        </w:rPr>
        <w:lastRenderedPageBreak/>
        <w:t>clear</w:t>
      </w:r>
      <w:r w:rsidR="00EB45C7">
        <w:rPr>
          <w:szCs w:val="24"/>
        </w:rPr>
        <w:t xml:space="preserve"> example of</w:t>
      </w:r>
      <w:r w:rsidR="000C0351" w:rsidRPr="008D5B1D">
        <w:rPr>
          <w:szCs w:val="24"/>
        </w:rPr>
        <w:t xml:space="preserve"> the killing for conservation argument</w:t>
      </w:r>
      <w:r w:rsidR="00EB45C7">
        <w:rPr>
          <w:szCs w:val="24"/>
        </w:rPr>
        <w:t>s</w:t>
      </w:r>
      <w:r w:rsidR="000C0351" w:rsidRPr="008D5B1D">
        <w:rPr>
          <w:szCs w:val="24"/>
        </w:rPr>
        <w:t xml:space="preserve">.  </w:t>
      </w:r>
    </w:p>
    <w:p w14:paraId="569EB27B" w14:textId="77777777" w:rsidR="0048204F" w:rsidRPr="008D5B1D" w:rsidRDefault="0048204F" w:rsidP="0019451D">
      <w:pPr>
        <w:spacing w:line="480" w:lineRule="auto"/>
        <w:rPr>
          <w:szCs w:val="24"/>
        </w:rPr>
      </w:pPr>
    </w:p>
    <w:p w14:paraId="569EB27C" w14:textId="6E09E093" w:rsidR="0048204F" w:rsidRPr="008D5B1D" w:rsidRDefault="00EB45C7" w:rsidP="0019451D">
      <w:pPr>
        <w:spacing w:line="480" w:lineRule="auto"/>
        <w:rPr>
          <w:szCs w:val="24"/>
        </w:rPr>
      </w:pPr>
      <w:r>
        <w:rPr>
          <w:szCs w:val="24"/>
        </w:rPr>
        <w:t xml:space="preserve">Such </w:t>
      </w:r>
      <w:r w:rsidR="00E367FD">
        <w:rPr>
          <w:szCs w:val="24"/>
        </w:rPr>
        <w:t>a</w:t>
      </w:r>
      <w:r w:rsidR="00732B18" w:rsidRPr="008D5B1D">
        <w:rPr>
          <w:szCs w:val="24"/>
        </w:rPr>
        <w:t xml:space="preserve">rguments over the status of </w:t>
      </w:r>
      <w:r w:rsidR="00E367FD">
        <w:rPr>
          <w:szCs w:val="24"/>
        </w:rPr>
        <w:t xml:space="preserve">high-profile (flagship) species </w:t>
      </w:r>
      <w:r w:rsidR="00E518F0" w:rsidRPr="008D5B1D">
        <w:rPr>
          <w:i/>
          <w:szCs w:val="24"/>
        </w:rPr>
        <w:t>e.g</w:t>
      </w:r>
      <w:r w:rsidR="00E518F0" w:rsidRPr="008D5B1D">
        <w:rPr>
          <w:szCs w:val="24"/>
        </w:rPr>
        <w:t xml:space="preserve">. </w:t>
      </w:r>
      <w:r w:rsidR="00732B18" w:rsidRPr="008D5B1D">
        <w:rPr>
          <w:szCs w:val="24"/>
        </w:rPr>
        <w:t xml:space="preserve">whales, koalas, and kangaroos </w:t>
      </w:r>
      <w:r w:rsidR="00E518F0" w:rsidRPr="008D5B1D">
        <w:rPr>
          <w:szCs w:val="24"/>
        </w:rPr>
        <w:t xml:space="preserve">(and for balance, </w:t>
      </w:r>
      <w:r w:rsidR="00D751BA" w:rsidRPr="008D5B1D">
        <w:rPr>
          <w:szCs w:val="24"/>
        </w:rPr>
        <w:t>b</w:t>
      </w:r>
      <w:r w:rsidR="00E518F0" w:rsidRPr="008D5B1D">
        <w:rPr>
          <w:szCs w:val="24"/>
        </w:rPr>
        <w:t>adgers in the UK</w:t>
      </w:r>
      <w:r w:rsidR="009851F4" w:rsidRPr="008D5B1D">
        <w:rPr>
          <w:szCs w:val="24"/>
        </w:rPr>
        <w:t xml:space="preserve">) </w:t>
      </w:r>
      <w:r w:rsidR="00E3055B" w:rsidRPr="008D5B1D">
        <w:rPr>
          <w:szCs w:val="24"/>
        </w:rPr>
        <w:t xml:space="preserve">over the years have proved this point </w:t>
      </w:r>
      <w:r w:rsidR="00D503A8" w:rsidRPr="008D5B1D">
        <w:rPr>
          <w:szCs w:val="24"/>
        </w:rPr>
        <w:t>repeatedly</w:t>
      </w:r>
      <w:r w:rsidR="00FD67DA">
        <w:rPr>
          <w:szCs w:val="24"/>
        </w:rPr>
        <w:t>.</w:t>
      </w:r>
      <w:r w:rsidR="0048204F" w:rsidRPr="008D5B1D">
        <w:rPr>
          <w:szCs w:val="24"/>
        </w:rPr>
        <w:t xml:space="preserve"> MacLaren and colleagues </w:t>
      </w:r>
      <w:r w:rsidR="00E3055B" w:rsidRPr="008D5B1D">
        <w:rPr>
          <w:szCs w:val="24"/>
        </w:rPr>
        <w:t>(2006) noted:</w:t>
      </w:r>
    </w:p>
    <w:p w14:paraId="569EB27D" w14:textId="77777777" w:rsidR="0048204F" w:rsidRPr="008D5B1D" w:rsidRDefault="0048204F" w:rsidP="0019451D">
      <w:pPr>
        <w:pStyle w:val="ColorfulGrid-Accent11"/>
        <w:spacing w:line="480" w:lineRule="auto"/>
        <w:rPr>
          <w:szCs w:val="24"/>
        </w:rPr>
      </w:pPr>
    </w:p>
    <w:p w14:paraId="569EB27E" w14:textId="77777777" w:rsidR="0048204F" w:rsidRPr="008D5B1D" w:rsidRDefault="0048204F" w:rsidP="0019451D">
      <w:pPr>
        <w:pStyle w:val="ColorfulGrid-Accent11"/>
        <w:spacing w:line="480" w:lineRule="auto"/>
        <w:rPr>
          <w:szCs w:val="24"/>
        </w:rPr>
      </w:pPr>
      <w:r w:rsidRPr="008D5B1D">
        <w:rPr>
          <w:szCs w:val="24"/>
        </w:rPr>
        <w:t>Ultimately welfare science must be able to provide biologists with tools and predicative power to be able to plan successful conservation interventions.  They say we judge that conservationists have a duty to evaluate whether the animal welfare implications of their work are outweighed by conservation benefits.</w:t>
      </w:r>
    </w:p>
    <w:p w14:paraId="569EB27F" w14:textId="77777777" w:rsidR="0048204F" w:rsidRPr="008D5B1D" w:rsidRDefault="0048204F" w:rsidP="0019451D">
      <w:pPr>
        <w:spacing w:line="480" w:lineRule="auto"/>
        <w:rPr>
          <w:szCs w:val="24"/>
        </w:rPr>
      </w:pPr>
    </w:p>
    <w:p w14:paraId="569EB280" w14:textId="0191E11F" w:rsidR="0048204F" w:rsidRPr="008D5B1D" w:rsidRDefault="00D751BA" w:rsidP="0019451D">
      <w:pPr>
        <w:spacing w:line="480" w:lineRule="auto"/>
        <w:rPr>
          <w:szCs w:val="24"/>
        </w:rPr>
      </w:pPr>
      <w:r w:rsidRPr="008D5B1D">
        <w:rPr>
          <w:szCs w:val="24"/>
        </w:rPr>
        <w:t xml:space="preserve">Many authors in this </w:t>
      </w:r>
      <w:r w:rsidR="001543B5" w:rsidRPr="008D5B1D">
        <w:rPr>
          <w:szCs w:val="24"/>
        </w:rPr>
        <w:t>volume</w:t>
      </w:r>
      <w:r w:rsidR="00732B18" w:rsidRPr="008D5B1D">
        <w:rPr>
          <w:szCs w:val="24"/>
        </w:rPr>
        <w:t xml:space="preserve"> </w:t>
      </w:r>
      <w:r w:rsidR="00E3055B" w:rsidRPr="008D5B1D">
        <w:rPr>
          <w:szCs w:val="24"/>
        </w:rPr>
        <w:t>identif</w:t>
      </w:r>
      <w:r w:rsidR="001543B5" w:rsidRPr="008D5B1D">
        <w:rPr>
          <w:szCs w:val="24"/>
        </w:rPr>
        <w:t>y a range of exemplars of</w:t>
      </w:r>
      <w:r w:rsidR="0048204F" w:rsidRPr="008D5B1D">
        <w:rPr>
          <w:szCs w:val="24"/>
        </w:rPr>
        <w:t xml:space="preserve"> that dilemma.  </w:t>
      </w:r>
    </w:p>
    <w:p w14:paraId="569EB281" w14:textId="77777777" w:rsidR="0048204F" w:rsidRPr="008D5B1D" w:rsidRDefault="0048204F" w:rsidP="0019451D">
      <w:pPr>
        <w:spacing w:line="480" w:lineRule="auto"/>
        <w:rPr>
          <w:szCs w:val="24"/>
        </w:rPr>
      </w:pPr>
    </w:p>
    <w:p w14:paraId="3CE31DC6" w14:textId="77777777" w:rsidR="001543B5" w:rsidRPr="008D5B1D" w:rsidRDefault="001543B5" w:rsidP="0019451D">
      <w:pPr>
        <w:spacing w:line="480" w:lineRule="auto"/>
        <w:rPr>
          <w:b/>
          <w:szCs w:val="24"/>
        </w:rPr>
      </w:pPr>
      <w:r w:rsidRPr="008D5B1D">
        <w:rPr>
          <w:b/>
          <w:szCs w:val="24"/>
        </w:rPr>
        <w:t>Can better science help?</w:t>
      </w:r>
    </w:p>
    <w:p w14:paraId="67A806A4" w14:textId="77777777" w:rsidR="001543B5" w:rsidRPr="008D5B1D" w:rsidRDefault="001543B5" w:rsidP="0019451D">
      <w:pPr>
        <w:spacing w:line="480" w:lineRule="auto"/>
        <w:rPr>
          <w:szCs w:val="24"/>
        </w:rPr>
      </w:pPr>
    </w:p>
    <w:p w14:paraId="569EB282" w14:textId="3265E406" w:rsidR="0048204F" w:rsidRPr="008D5B1D" w:rsidRDefault="00FD67DA" w:rsidP="0019451D">
      <w:pPr>
        <w:spacing w:line="480" w:lineRule="auto"/>
        <w:rPr>
          <w:szCs w:val="24"/>
        </w:rPr>
      </w:pPr>
      <w:r>
        <w:rPr>
          <w:szCs w:val="24"/>
        </w:rPr>
        <w:t xml:space="preserve">This paper provides a </w:t>
      </w:r>
      <w:r w:rsidR="00CE4A2E" w:rsidRPr="008D5B1D">
        <w:rPr>
          <w:szCs w:val="24"/>
        </w:rPr>
        <w:t>metaphoric int</w:t>
      </w:r>
      <w:r w:rsidR="005C5046" w:rsidRPr="008D5B1D">
        <w:rPr>
          <w:szCs w:val="24"/>
        </w:rPr>
        <w:t>er</w:t>
      </w:r>
      <w:r w:rsidR="00CE4A2E" w:rsidRPr="008D5B1D">
        <w:rPr>
          <w:szCs w:val="24"/>
        </w:rPr>
        <w:t>p</w:t>
      </w:r>
      <w:r w:rsidR="005C5046" w:rsidRPr="008D5B1D">
        <w:rPr>
          <w:szCs w:val="24"/>
        </w:rPr>
        <w:t>re</w:t>
      </w:r>
      <w:r w:rsidR="00CE4A2E" w:rsidRPr="008D5B1D">
        <w:rPr>
          <w:szCs w:val="24"/>
        </w:rPr>
        <w:t xml:space="preserve">tation of the </w:t>
      </w:r>
      <w:r>
        <w:rPr>
          <w:szCs w:val="24"/>
        </w:rPr>
        <w:t xml:space="preserve">magic pudding </w:t>
      </w:r>
      <w:r w:rsidR="00CE4A2E" w:rsidRPr="008D5B1D">
        <w:rPr>
          <w:szCs w:val="24"/>
        </w:rPr>
        <w:t>story, the</w:t>
      </w:r>
      <w:r w:rsidR="0048204F" w:rsidRPr="008D5B1D">
        <w:rPr>
          <w:szCs w:val="24"/>
        </w:rPr>
        <w:t xml:space="preserve"> chef is keeper of </w:t>
      </w:r>
      <w:r w:rsidR="005C5046" w:rsidRPr="008D5B1D">
        <w:rPr>
          <w:szCs w:val="24"/>
        </w:rPr>
        <w:t>ecological</w:t>
      </w:r>
      <w:r w:rsidR="00C9630B" w:rsidRPr="008D5B1D">
        <w:rPr>
          <w:szCs w:val="24"/>
        </w:rPr>
        <w:t>,</w:t>
      </w:r>
      <w:r w:rsidR="005C5046" w:rsidRPr="008D5B1D">
        <w:rPr>
          <w:szCs w:val="24"/>
        </w:rPr>
        <w:t xml:space="preserve"> or conservation</w:t>
      </w:r>
      <w:r w:rsidR="00C9630B" w:rsidRPr="008D5B1D">
        <w:rPr>
          <w:szCs w:val="24"/>
        </w:rPr>
        <w:t>,</w:t>
      </w:r>
      <w:r w:rsidR="0048204F" w:rsidRPr="008D5B1D">
        <w:rPr>
          <w:szCs w:val="24"/>
        </w:rPr>
        <w:t xml:space="preserve"> science.  </w:t>
      </w:r>
      <w:r w:rsidR="005C5046" w:rsidRPr="008D5B1D">
        <w:rPr>
          <w:szCs w:val="24"/>
        </w:rPr>
        <w:t>Taking the pudding recipe as ecological science, the</w:t>
      </w:r>
      <w:r w:rsidR="00E3055B" w:rsidRPr="008D5B1D">
        <w:rPr>
          <w:szCs w:val="24"/>
        </w:rPr>
        <w:t xml:space="preserve"> </w:t>
      </w:r>
      <w:r w:rsidR="006803E9" w:rsidRPr="008D5B1D">
        <w:rPr>
          <w:szCs w:val="24"/>
        </w:rPr>
        <w:t>chef</w:t>
      </w:r>
      <w:r w:rsidR="005C5046" w:rsidRPr="008D5B1D">
        <w:rPr>
          <w:szCs w:val="24"/>
        </w:rPr>
        <w:t>, in creating the perfect pudding (knowledge base)</w:t>
      </w:r>
      <w:r w:rsidR="00E3055B" w:rsidRPr="008D5B1D">
        <w:rPr>
          <w:szCs w:val="24"/>
        </w:rPr>
        <w:t xml:space="preserve"> was ahead of where conservation science is </w:t>
      </w:r>
      <w:r w:rsidR="006803E9" w:rsidRPr="008D5B1D">
        <w:rPr>
          <w:szCs w:val="24"/>
        </w:rPr>
        <w:t>today</w:t>
      </w:r>
      <w:r w:rsidR="005C5046" w:rsidRPr="008D5B1D">
        <w:rPr>
          <w:szCs w:val="24"/>
        </w:rPr>
        <w:t xml:space="preserve">.  </w:t>
      </w:r>
      <w:r w:rsidR="006803E9" w:rsidRPr="008D5B1D">
        <w:rPr>
          <w:szCs w:val="24"/>
        </w:rPr>
        <w:t xml:space="preserve"> </w:t>
      </w:r>
      <w:r w:rsidR="003F7109" w:rsidRPr="008D5B1D">
        <w:rPr>
          <w:szCs w:val="24"/>
        </w:rPr>
        <w:t>T</w:t>
      </w:r>
      <w:r w:rsidR="0048204F" w:rsidRPr="008D5B1D">
        <w:rPr>
          <w:szCs w:val="24"/>
        </w:rPr>
        <w:t xml:space="preserve">o make that </w:t>
      </w:r>
      <w:r w:rsidR="00E3055B" w:rsidRPr="008D5B1D">
        <w:rPr>
          <w:szCs w:val="24"/>
        </w:rPr>
        <w:t xml:space="preserve">metaphorical </w:t>
      </w:r>
      <w:r w:rsidR="0048204F" w:rsidRPr="008D5B1D">
        <w:rPr>
          <w:szCs w:val="24"/>
        </w:rPr>
        <w:t xml:space="preserve">magic pudding he </w:t>
      </w:r>
      <w:r w:rsidR="005C5046" w:rsidRPr="008D5B1D">
        <w:rPr>
          <w:szCs w:val="24"/>
        </w:rPr>
        <w:t xml:space="preserve">understood the need to bring together a range of ingredients, in our case </w:t>
      </w:r>
      <w:r w:rsidR="0048204F" w:rsidRPr="008D5B1D">
        <w:rPr>
          <w:szCs w:val="24"/>
        </w:rPr>
        <w:t xml:space="preserve">knowledge from social sciences, ecological sciences and indigenous and local </w:t>
      </w:r>
      <w:r w:rsidR="00E3055B" w:rsidRPr="008D5B1D">
        <w:rPr>
          <w:szCs w:val="24"/>
        </w:rPr>
        <w:t>understandings</w:t>
      </w:r>
      <w:r w:rsidR="0048204F" w:rsidRPr="008D5B1D">
        <w:rPr>
          <w:szCs w:val="24"/>
        </w:rPr>
        <w:t xml:space="preserve">.  This is a formula that </w:t>
      </w:r>
      <w:r w:rsidR="0048204F" w:rsidRPr="008D5B1D">
        <w:rPr>
          <w:szCs w:val="24"/>
        </w:rPr>
        <w:lastRenderedPageBreak/>
        <w:t xml:space="preserve">practitioners in each of those areas have yet to discover.  It's one that we are exploring </w:t>
      </w:r>
      <w:r w:rsidR="003E53B1" w:rsidRPr="008D5B1D">
        <w:rPr>
          <w:szCs w:val="24"/>
        </w:rPr>
        <w:t>increasingly</w:t>
      </w:r>
      <w:r w:rsidR="0048204F" w:rsidRPr="008D5B1D">
        <w:rPr>
          <w:szCs w:val="24"/>
        </w:rPr>
        <w:t xml:space="preserve"> as we come into this 21st century, </w:t>
      </w:r>
      <w:r w:rsidR="005C5046" w:rsidRPr="008D5B1D">
        <w:rPr>
          <w:szCs w:val="24"/>
        </w:rPr>
        <w:t>with the term “boundary spanners” (</w:t>
      </w:r>
      <w:r w:rsidR="00280F7A" w:rsidRPr="008D5B1D">
        <w:rPr>
          <w:szCs w:val="24"/>
        </w:rPr>
        <w:t xml:space="preserve">Turner </w:t>
      </w:r>
      <w:r w:rsidR="00280F7A" w:rsidRPr="008D5B1D">
        <w:rPr>
          <w:i/>
          <w:szCs w:val="24"/>
        </w:rPr>
        <w:t>et al</w:t>
      </w:r>
      <w:r w:rsidR="0082438F" w:rsidRPr="008D5B1D">
        <w:rPr>
          <w:szCs w:val="24"/>
        </w:rPr>
        <w:t>.</w:t>
      </w:r>
      <w:r w:rsidR="00F71BBB" w:rsidRPr="008D5B1D">
        <w:rPr>
          <w:szCs w:val="24"/>
        </w:rPr>
        <w:t xml:space="preserve"> 201</w:t>
      </w:r>
      <w:r w:rsidR="00280F7A" w:rsidRPr="008D5B1D">
        <w:rPr>
          <w:szCs w:val="24"/>
        </w:rPr>
        <w:t>6</w:t>
      </w:r>
      <w:r w:rsidR="005C5046" w:rsidRPr="008D5B1D">
        <w:rPr>
          <w:szCs w:val="24"/>
        </w:rPr>
        <w:t xml:space="preserve">) increasingly used for practitioners who are prepared to cross one or more disciplinary boundaries. </w:t>
      </w:r>
      <w:r w:rsidR="001C7E00" w:rsidRPr="008D5B1D">
        <w:rPr>
          <w:szCs w:val="24"/>
        </w:rPr>
        <w:t>U</w:t>
      </w:r>
      <w:r w:rsidR="005C5046" w:rsidRPr="008D5B1D">
        <w:rPr>
          <w:szCs w:val="24"/>
        </w:rPr>
        <w:t xml:space="preserve">nderstanding how to </w:t>
      </w:r>
      <w:r w:rsidR="00C9630B" w:rsidRPr="008D5B1D">
        <w:rPr>
          <w:szCs w:val="24"/>
        </w:rPr>
        <w:t>promote</w:t>
      </w:r>
      <w:r w:rsidR="005C5046" w:rsidRPr="008D5B1D">
        <w:rPr>
          <w:szCs w:val="24"/>
        </w:rPr>
        <w:t xml:space="preserve"> those interactions </w:t>
      </w:r>
      <w:r w:rsidR="0048204F" w:rsidRPr="008D5B1D">
        <w:rPr>
          <w:szCs w:val="24"/>
        </w:rPr>
        <w:t xml:space="preserve">between </w:t>
      </w:r>
      <w:r w:rsidR="005C5046" w:rsidRPr="008D5B1D">
        <w:rPr>
          <w:szCs w:val="24"/>
        </w:rPr>
        <w:t xml:space="preserve">different world views </w:t>
      </w:r>
      <w:r w:rsidR="001C6EDF" w:rsidRPr="008D5B1D">
        <w:rPr>
          <w:szCs w:val="24"/>
        </w:rPr>
        <w:t xml:space="preserve">is paramount </w:t>
      </w:r>
      <w:r w:rsidR="005C5046" w:rsidRPr="008D5B1D">
        <w:rPr>
          <w:szCs w:val="24"/>
        </w:rPr>
        <w:t>to help manage</w:t>
      </w:r>
      <w:r w:rsidR="0048204F" w:rsidRPr="008D5B1D">
        <w:rPr>
          <w:szCs w:val="24"/>
        </w:rPr>
        <w:t xml:space="preserve"> </w:t>
      </w:r>
      <w:r w:rsidR="005C5046" w:rsidRPr="008D5B1D">
        <w:rPr>
          <w:i/>
          <w:szCs w:val="24"/>
        </w:rPr>
        <w:t>e.g.</w:t>
      </w:r>
      <w:r w:rsidR="005C5046" w:rsidRPr="008D5B1D">
        <w:rPr>
          <w:szCs w:val="24"/>
        </w:rPr>
        <w:t xml:space="preserve"> </w:t>
      </w:r>
      <w:r w:rsidR="0048204F" w:rsidRPr="008D5B1D">
        <w:rPr>
          <w:szCs w:val="24"/>
        </w:rPr>
        <w:t xml:space="preserve">threatening processes, </w:t>
      </w:r>
      <w:r w:rsidR="005C5046" w:rsidRPr="008D5B1D">
        <w:rPr>
          <w:szCs w:val="24"/>
        </w:rPr>
        <w:t>vulnerable</w:t>
      </w:r>
      <w:r w:rsidR="0048204F" w:rsidRPr="008D5B1D">
        <w:rPr>
          <w:szCs w:val="24"/>
        </w:rPr>
        <w:t xml:space="preserve"> ecosystems and, if necessary, when, how and where to kill for conservation.  </w:t>
      </w:r>
      <w:r w:rsidR="005C5046" w:rsidRPr="008D5B1D">
        <w:rPr>
          <w:szCs w:val="24"/>
        </w:rPr>
        <w:t>The reasons such interactions are</w:t>
      </w:r>
      <w:r w:rsidR="0048204F" w:rsidRPr="008D5B1D">
        <w:rPr>
          <w:szCs w:val="24"/>
        </w:rPr>
        <w:t xml:space="preserve"> difficult </w:t>
      </w:r>
      <w:r w:rsidR="005C5046" w:rsidRPr="008D5B1D">
        <w:rPr>
          <w:szCs w:val="24"/>
        </w:rPr>
        <w:t xml:space="preserve">is </w:t>
      </w:r>
      <w:r w:rsidR="0048204F" w:rsidRPr="008D5B1D">
        <w:rPr>
          <w:szCs w:val="24"/>
        </w:rPr>
        <w:t>because each of those areas is highly silo</w:t>
      </w:r>
      <w:r w:rsidR="005C5046" w:rsidRPr="008D5B1D">
        <w:rPr>
          <w:szCs w:val="24"/>
        </w:rPr>
        <w:t>-</w:t>
      </w:r>
      <w:r w:rsidR="0048204F" w:rsidRPr="008D5B1D">
        <w:rPr>
          <w:szCs w:val="24"/>
        </w:rPr>
        <w:t>ised</w:t>
      </w:r>
      <w:r w:rsidR="005C5046" w:rsidRPr="008D5B1D">
        <w:rPr>
          <w:szCs w:val="24"/>
        </w:rPr>
        <w:t>,</w:t>
      </w:r>
      <w:r w:rsidR="0048204F" w:rsidRPr="008D5B1D">
        <w:rPr>
          <w:szCs w:val="24"/>
        </w:rPr>
        <w:t xml:space="preserve"> and certainly many </w:t>
      </w:r>
      <w:r w:rsidR="005C5046" w:rsidRPr="008D5B1D">
        <w:rPr>
          <w:szCs w:val="24"/>
        </w:rPr>
        <w:t xml:space="preserve">working in the </w:t>
      </w:r>
      <w:r w:rsidR="0048204F" w:rsidRPr="008D5B1D">
        <w:rPr>
          <w:szCs w:val="24"/>
        </w:rPr>
        <w:t xml:space="preserve">ecological sciences are suspicious of indigenous and local knowledge and </w:t>
      </w:r>
      <w:r w:rsidR="0048204F" w:rsidRPr="008D5B1D">
        <w:rPr>
          <w:i/>
          <w:szCs w:val="24"/>
        </w:rPr>
        <w:t>vice versa</w:t>
      </w:r>
      <w:r w:rsidR="0048204F" w:rsidRPr="008D5B1D">
        <w:rPr>
          <w:szCs w:val="24"/>
        </w:rPr>
        <w:t xml:space="preserve">.  </w:t>
      </w:r>
    </w:p>
    <w:p w14:paraId="569EB283" w14:textId="77777777" w:rsidR="0048204F" w:rsidRPr="008D5B1D" w:rsidRDefault="0048204F" w:rsidP="0019451D">
      <w:pPr>
        <w:spacing w:line="480" w:lineRule="auto"/>
        <w:rPr>
          <w:szCs w:val="24"/>
        </w:rPr>
      </w:pPr>
    </w:p>
    <w:p w14:paraId="38918825" w14:textId="77777777" w:rsidR="003004D6" w:rsidRPr="008D5B1D" w:rsidRDefault="005C5046" w:rsidP="003004D6">
      <w:pPr>
        <w:spacing w:line="480" w:lineRule="auto"/>
        <w:rPr>
          <w:szCs w:val="24"/>
        </w:rPr>
      </w:pPr>
      <w:r w:rsidRPr="008D5B1D">
        <w:rPr>
          <w:szCs w:val="24"/>
        </w:rPr>
        <w:t>In truth, t</w:t>
      </w:r>
      <w:r w:rsidR="0048204F" w:rsidRPr="008D5B1D">
        <w:rPr>
          <w:szCs w:val="24"/>
        </w:rPr>
        <w:t>he scientific community</w:t>
      </w:r>
      <w:r w:rsidR="00E3055B" w:rsidRPr="008D5B1D">
        <w:rPr>
          <w:szCs w:val="24"/>
        </w:rPr>
        <w:t xml:space="preserve"> are </w:t>
      </w:r>
      <w:r w:rsidR="0048204F" w:rsidRPr="008D5B1D">
        <w:rPr>
          <w:szCs w:val="24"/>
        </w:rPr>
        <w:t>large</w:t>
      </w:r>
      <w:r w:rsidR="00E3055B" w:rsidRPr="008D5B1D">
        <w:rPr>
          <w:szCs w:val="24"/>
        </w:rPr>
        <w:t>ly</w:t>
      </w:r>
      <w:r w:rsidR="0048204F" w:rsidRPr="008D5B1D">
        <w:rPr>
          <w:szCs w:val="24"/>
        </w:rPr>
        <w:t xml:space="preserve"> befuddled</w:t>
      </w:r>
      <w:r w:rsidR="00E3055B" w:rsidRPr="008D5B1D">
        <w:rPr>
          <w:szCs w:val="24"/>
        </w:rPr>
        <w:t xml:space="preserve"> and depressed (Morton 2017)</w:t>
      </w:r>
      <w:r w:rsidR="0048204F" w:rsidRPr="008D5B1D">
        <w:rPr>
          <w:szCs w:val="24"/>
        </w:rPr>
        <w:t xml:space="preserve">.  </w:t>
      </w:r>
      <w:r w:rsidR="003004D6" w:rsidRPr="008D5B1D">
        <w:rPr>
          <w:szCs w:val="24"/>
        </w:rPr>
        <w:t>Morton (2017) writes about the state of Australian ecology as:</w:t>
      </w:r>
    </w:p>
    <w:p w14:paraId="4220C99C" w14:textId="77777777" w:rsidR="003004D6" w:rsidRPr="008D5B1D" w:rsidRDefault="003004D6" w:rsidP="003004D6">
      <w:pPr>
        <w:pStyle w:val="ColorfulGrid-Accent11"/>
        <w:spacing w:line="480" w:lineRule="auto"/>
        <w:rPr>
          <w:szCs w:val="24"/>
        </w:rPr>
      </w:pPr>
    </w:p>
    <w:p w14:paraId="7EE33B29" w14:textId="77777777" w:rsidR="003004D6" w:rsidRPr="008D5B1D" w:rsidRDefault="003004D6" w:rsidP="003004D6">
      <w:pPr>
        <w:pStyle w:val="ColorfulGrid-Accent11"/>
        <w:spacing w:line="480" w:lineRule="auto"/>
        <w:rPr>
          <w:szCs w:val="24"/>
        </w:rPr>
      </w:pPr>
      <w:r w:rsidRPr="008D5B1D">
        <w:rPr>
          <w:szCs w:val="24"/>
        </w:rPr>
        <w:t>…..the predominance of gloom can cause ecologists to flirt with exaggeration and with misanthropy, and perversely it can cause them to strive to prevent ecological change -</w:t>
      </w:r>
    </w:p>
    <w:p w14:paraId="6E619DC3" w14:textId="77777777" w:rsidR="003004D6" w:rsidRPr="008D5B1D" w:rsidRDefault="003004D6" w:rsidP="003004D6">
      <w:pPr>
        <w:pStyle w:val="ColorfulGrid-Accent11"/>
        <w:spacing w:line="480" w:lineRule="auto"/>
        <w:rPr>
          <w:szCs w:val="24"/>
        </w:rPr>
      </w:pPr>
    </w:p>
    <w:p w14:paraId="31EE2412" w14:textId="77777777" w:rsidR="003004D6" w:rsidRPr="008D5B1D" w:rsidRDefault="003004D6" w:rsidP="003004D6">
      <w:pPr>
        <w:spacing w:line="480" w:lineRule="auto"/>
        <w:rPr>
          <w:szCs w:val="24"/>
        </w:rPr>
      </w:pPr>
      <w:r w:rsidRPr="008D5B1D">
        <w:rPr>
          <w:szCs w:val="24"/>
        </w:rPr>
        <w:t xml:space="preserve">Here the key phrase is “strive to prevent ecological change".  Morton (2017) continues; </w:t>
      </w:r>
    </w:p>
    <w:p w14:paraId="17EAA57A" w14:textId="77777777" w:rsidR="003004D6" w:rsidRPr="008D5B1D" w:rsidRDefault="003004D6" w:rsidP="003004D6">
      <w:pPr>
        <w:pStyle w:val="ColorfulGrid-Accent11"/>
        <w:spacing w:line="480" w:lineRule="auto"/>
        <w:rPr>
          <w:szCs w:val="24"/>
        </w:rPr>
      </w:pPr>
    </w:p>
    <w:p w14:paraId="1FDAF21E" w14:textId="77777777" w:rsidR="003004D6" w:rsidRPr="008D5B1D" w:rsidRDefault="003004D6" w:rsidP="003004D6">
      <w:pPr>
        <w:pStyle w:val="ColorfulGrid-Accent11"/>
        <w:spacing w:line="480" w:lineRule="auto"/>
        <w:rPr>
          <w:szCs w:val="24"/>
        </w:rPr>
      </w:pPr>
      <w:r w:rsidRPr="008D5B1D">
        <w:rPr>
          <w:szCs w:val="24"/>
        </w:rPr>
        <w:t>……even though the discipline is rooted in the reality of flux.</w:t>
      </w:r>
    </w:p>
    <w:p w14:paraId="2D87369A" w14:textId="77777777" w:rsidR="003004D6" w:rsidRPr="008D5B1D" w:rsidRDefault="003004D6" w:rsidP="003004D6">
      <w:pPr>
        <w:pStyle w:val="ColorfulGrid-Accent11"/>
        <w:spacing w:line="480" w:lineRule="auto"/>
        <w:rPr>
          <w:szCs w:val="24"/>
        </w:rPr>
      </w:pPr>
      <w:r w:rsidRPr="008D5B1D">
        <w:rPr>
          <w:szCs w:val="24"/>
        </w:rPr>
        <w:t xml:space="preserve">Most profoundly, it causes many citizens to switch off: gloom has limited capacity to motivate, whereas hope is the elixir of action. </w:t>
      </w:r>
    </w:p>
    <w:p w14:paraId="129BF59D" w14:textId="77609082" w:rsidR="00FE73FC" w:rsidRDefault="005C05B5" w:rsidP="0019451D">
      <w:pPr>
        <w:spacing w:line="480" w:lineRule="auto"/>
        <w:rPr>
          <w:szCs w:val="24"/>
        </w:rPr>
      </w:pPr>
      <w:r>
        <w:rPr>
          <w:szCs w:val="24"/>
        </w:rPr>
        <w:lastRenderedPageBreak/>
        <w:t>Scientists and conservation managers are often</w:t>
      </w:r>
      <w:r w:rsidR="0048204F" w:rsidRPr="008D5B1D">
        <w:rPr>
          <w:szCs w:val="24"/>
        </w:rPr>
        <w:t xml:space="preserve"> overwhelmed by the magnitude of the problems which face </w:t>
      </w:r>
      <w:r w:rsidR="00374310">
        <w:rPr>
          <w:szCs w:val="24"/>
        </w:rPr>
        <w:t xml:space="preserve">them </w:t>
      </w:r>
      <w:r w:rsidR="0048204F" w:rsidRPr="008D5B1D">
        <w:rPr>
          <w:szCs w:val="24"/>
        </w:rPr>
        <w:t xml:space="preserve">from </w:t>
      </w:r>
      <w:r w:rsidR="00E3055B" w:rsidRPr="008D5B1D">
        <w:rPr>
          <w:szCs w:val="24"/>
        </w:rPr>
        <w:t>cumulative</w:t>
      </w:r>
      <w:r w:rsidR="0048204F" w:rsidRPr="008D5B1D">
        <w:rPr>
          <w:szCs w:val="24"/>
        </w:rPr>
        <w:t xml:space="preserve"> mismanagement of our landscapes and ecosystems</w:t>
      </w:r>
      <w:r w:rsidR="00B63E37">
        <w:rPr>
          <w:szCs w:val="24"/>
        </w:rPr>
        <w:t>.</w:t>
      </w:r>
      <w:r w:rsidR="005C5046" w:rsidRPr="008D5B1D">
        <w:rPr>
          <w:szCs w:val="24"/>
        </w:rPr>
        <w:t xml:space="preserve"> </w:t>
      </w:r>
      <w:r w:rsidR="0048204F" w:rsidRPr="008D5B1D">
        <w:rPr>
          <w:szCs w:val="24"/>
        </w:rPr>
        <w:t xml:space="preserve"> </w:t>
      </w:r>
      <w:r w:rsidR="00F67BC8" w:rsidRPr="008D5B1D">
        <w:rPr>
          <w:szCs w:val="24"/>
        </w:rPr>
        <w:t>But the</w:t>
      </w:r>
      <w:r w:rsidR="0048204F" w:rsidRPr="008D5B1D">
        <w:rPr>
          <w:szCs w:val="24"/>
        </w:rPr>
        <w:t xml:space="preserve"> </w:t>
      </w:r>
      <w:r w:rsidR="001D6EA4" w:rsidRPr="008D5B1D">
        <w:rPr>
          <w:szCs w:val="24"/>
        </w:rPr>
        <w:t xml:space="preserve">response from the </w:t>
      </w:r>
      <w:r w:rsidR="0048204F" w:rsidRPr="008D5B1D">
        <w:rPr>
          <w:szCs w:val="24"/>
        </w:rPr>
        <w:t xml:space="preserve">scientific community needs to </w:t>
      </w:r>
      <w:r w:rsidR="001D6EA4" w:rsidRPr="008D5B1D">
        <w:rPr>
          <w:szCs w:val="24"/>
        </w:rPr>
        <w:t xml:space="preserve">more than simply proselytising about </w:t>
      </w:r>
      <w:r w:rsidR="0082438F" w:rsidRPr="008D5B1D">
        <w:rPr>
          <w:szCs w:val="24"/>
        </w:rPr>
        <w:t xml:space="preserve">more </w:t>
      </w:r>
      <w:r w:rsidR="001D6EA4" w:rsidRPr="008D5B1D">
        <w:rPr>
          <w:szCs w:val="24"/>
        </w:rPr>
        <w:t>actions needed on</w:t>
      </w:r>
      <w:r w:rsidR="0048204F" w:rsidRPr="008D5B1D">
        <w:rPr>
          <w:szCs w:val="24"/>
        </w:rPr>
        <w:t xml:space="preserve"> threatened species and </w:t>
      </w:r>
      <w:r w:rsidR="001D6EA4" w:rsidRPr="008D5B1D">
        <w:rPr>
          <w:szCs w:val="24"/>
        </w:rPr>
        <w:t xml:space="preserve">the need for </w:t>
      </w:r>
      <w:r w:rsidR="001F56EA" w:rsidRPr="008D5B1D">
        <w:rPr>
          <w:szCs w:val="24"/>
        </w:rPr>
        <w:t xml:space="preserve">more, </w:t>
      </w:r>
      <w:r w:rsidR="0048204F" w:rsidRPr="008D5B1D">
        <w:rPr>
          <w:szCs w:val="24"/>
        </w:rPr>
        <w:t xml:space="preserve">bigger protected areas.  </w:t>
      </w:r>
      <w:r w:rsidR="00B63E37">
        <w:rPr>
          <w:szCs w:val="24"/>
        </w:rPr>
        <w:t xml:space="preserve">Better conservation can result from a reversal of Morton’s depressive ecologist syndrome, with ecologists engaging in a more positive way with </w:t>
      </w:r>
      <w:r w:rsidR="00FE73FC">
        <w:rPr>
          <w:szCs w:val="24"/>
        </w:rPr>
        <w:t>government and</w:t>
      </w:r>
      <w:r w:rsidR="00B63E37">
        <w:rPr>
          <w:szCs w:val="24"/>
        </w:rPr>
        <w:t xml:space="preserve"> offering</w:t>
      </w:r>
      <w:r w:rsidR="00B63E37" w:rsidRPr="008D5B1D">
        <w:rPr>
          <w:szCs w:val="24"/>
        </w:rPr>
        <w:t xml:space="preserve"> advice and comment </w:t>
      </w:r>
      <w:r w:rsidR="00B63E37">
        <w:rPr>
          <w:szCs w:val="24"/>
        </w:rPr>
        <w:t>to</w:t>
      </w:r>
      <w:r w:rsidR="00B63E37" w:rsidRPr="008D5B1D">
        <w:rPr>
          <w:szCs w:val="24"/>
        </w:rPr>
        <w:t xml:space="preserve"> younger cohorts</w:t>
      </w:r>
      <w:r w:rsidR="00B63E37">
        <w:rPr>
          <w:szCs w:val="24"/>
        </w:rPr>
        <w:t xml:space="preserve"> of ecologists</w:t>
      </w:r>
      <w:r w:rsidR="00B63E37" w:rsidRPr="008D5B1D">
        <w:rPr>
          <w:szCs w:val="24"/>
        </w:rPr>
        <w:t>, with whom the responsibility of attitudinal change now and into the future lies.</w:t>
      </w:r>
      <w:r w:rsidR="00781853">
        <w:rPr>
          <w:szCs w:val="24"/>
        </w:rPr>
        <w:t xml:space="preserve">  In such ways </w:t>
      </w:r>
      <w:r w:rsidR="00FE73FC" w:rsidRPr="008D5B1D">
        <w:rPr>
          <w:szCs w:val="24"/>
        </w:rPr>
        <w:t>the</w:t>
      </w:r>
      <w:r w:rsidR="001D6EA4" w:rsidRPr="008D5B1D">
        <w:rPr>
          <w:szCs w:val="24"/>
        </w:rPr>
        <w:t xml:space="preserve"> </w:t>
      </w:r>
      <w:r w:rsidR="00781853">
        <w:rPr>
          <w:szCs w:val="24"/>
        </w:rPr>
        <w:t xml:space="preserve">ecological and conservation </w:t>
      </w:r>
      <w:r w:rsidR="006B08A7" w:rsidRPr="008D5B1D">
        <w:rPr>
          <w:szCs w:val="24"/>
        </w:rPr>
        <w:t>s</w:t>
      </w:r>
      <w:r w:rsidR="001D6EA4" w:rsidRPr="008D5B1D">
        <w:rPr>
          <w:szCs w:val="24"/>
        </w:rPr>
        <w:t xml:space="preserve">cience </w:t>
      </w:r>
      <w:r w:rsidR="00F67BC8" w:rsidRPr="008D5B1D">
        <w:rPr>
          <w:szCs w:val="24"/>
        </w:rPr>
        <w:t xml:space="preserve">community </w:t>
      </w:r>
      <w:r w:rsidR="00781853">
        <w:rPr>
          <w:szCs w:val="24"/>
        </w:rPr>
        <w:t>can</w:t>
      </w:r>
      <w:r w:rsidR="0048204F" w:rsidRPr="008D5B1D">
        <w:rPr>
          <w:szCs w:val="24"/>
        </w:rPr>
        <w:t xml:space="preserve"> help</w:t>
      </w:r>
      <w:r w:rsidR="001F56EA" w:rsidRPr="008D5B1D">
        <w:rPr>
          <w:szCs w:val="24"/>
        </w:rPr>
        <w:t xml:space="preserve"> policy development</w:t>
      </w:r>
      <w:r w:rsidR="001D6EA4" w:rsidRPr="008D5B1D">
        <w:rPr>
          <w:szCs w:val="24"/>
        </w:rPr>
        <w:t>,</w:t>
      </w:r>
      <w:r w:rsidR="001F56EA" w:rsidRPr="008D5B1D">
        <w:rPr>
          <w:szCs w:val="24"/>
        </w:rPr>
        <w:t xml:space="preserve"> and emerg</w:t>
      </w:r>
      <w:r w:rsidR="001D6EA4" w:rsidRPr="008D5B1D">
        <w:rPr>
          <w:szCs w:val="24"/>
        </w:rPr>
        <w:t xml:space="preserve">ing </w:t>
      </w:r>
      <w:r w:rsidR="0048204F" w:rsidRPr="008D5B1D">
        <w:rPr>
          <w:szCs w:val="24"/>
        </w:rPr>
        <w:t>law</w:t>
      </w:r>
      <w:r w:rsidR="001D6EA4" w:rsidRPr="008D5B1D">
        <w:rPr>
          <w:szCs w:val="24"/>
        </w:rPr>
        <w:t>,</w:t>
      </w:r>
      <w:r w:rsidR="0048204F" w:rsidRPr="008D5B1D">
        <w:rPr>
          <w:szCs w:val="24"/>
        </w:rPr>
        <w:t xml:space="preserve"> work more</w:t>
      </w:r>
      <w:r w:rsidR="001F56EA" w:rsidRPr="008D5B1D">
        <w:rPr>
          <w:szCs w:val="24"/>
        </w:rPr>
        <w:t xml:space="preserve"> </w:t>
      </w:r>
      <w:r w:rsidR="0048204F" w:rsidRPr="008D5B1D">
        <w:rPr>
          <w:szCs w:val="24"/>
        </w:rPr>
        <w:t>effectively and fast</w:t>
      </w:r>
      <w:r w:rsidR="001F56EA" w:rsidRPr="008D5B1D">
        <w:rPr>
          <w:szCs w:val="24"/>
        </w:rPr>
        <w:t>er</w:t>
      </w:r>
      <w:r w:rsidR="0048204F" w:rsidRPr="008D5B1D">
        <w:rPr>
          <w:szCs w:val="24"/>
        </w:rPr>
        <w:t xml:space="preserve">.  </w:t>
      </w:r>
    </w:p>
    <w:p w14:paraId="69B4DC2C" w14:textId="77777777" w:rsidR="00FE73FC" w:rsidRDefault="00FE73FC" w:rsidP="0019451D">
      <w:pPr>
        <w:spacing w:line="480" w:lineRule="auto"/>
        <w:rPr>
          <w:szCs w:val="24"/>
        </w:rPr>
      </w:pPr>
    </w:p>
    <w:p w14:paraId="569EB286" w14:textId="69EA0E7B" w:rsidR="006803E9" w:rsidRPr="008D5B1D" w:rsidRDefault="0048204F" w:rsidP="0019451D">
      <w:pPr>
        <w:spacing w:line="480" w:lineRule="auto"/>
        <w:rPr>
          <w:szCs w:val="24"/>
        </w:rPr>
      </w:pPr>
      <w:r w:rsidRPr="008D5B1D">
        <w:rPr>
          <w:szCs w:val="24"/>
        </w:rPr>
        <w:t>We need to rediscover ecology as a holistic integrating science, not a reductionist science</w:t>
      </w:r>
      <w:r w:rsidR="001D6EA4" w:rsidRPr="008D5B1D">
        <w:rPr>
          <w:szCs w:val="24"/>
        </w:rPr>
        <w:t>;</w:t>
      </w:r>
      <w:r w:rsidRPr="008D5B1D">
        <w:rPr>
          <w:szCs w:val="24"/>
        </w:rPr>
        <w:t xml:space="preserve"> and we need to dispense with philately.</w:t>
      </w:r>
      <w:r w:rsidR="003C0CC9">
        <w:rPr>
          <w:szCs w:val="24"/>
        </w:rPr>
        <w:t xml:space="preserve">  </w:t>
      </w:r>
      <w:r w:rsidR="006803E9" w:rsidRPr="008D5B1D">
        <w:rPr>
          <w:szCs w:val="24"/>
        </w:rPr>
        <w:t>B</w:t>
      </w:r>
      <w:r w:rsidRPr="008D5B1D">
        <w:rPr>
          <w:szCs w:val="24"/>
        </w:rPr>
        <w:t>y</w:t>
      </w:r>
      <w:r w:rsidR="006803E9" w:rsidRPr="008D5B1D">
        <w:rPr>
          <w:szCs w:val="24"/>
        </w:rPr>
        <w:t xml:space="preserve"> philately</w:t>
      </w:r>
      <w:r w:rsidRPr="008D5B1D">
        <w:rPr>
          <w:szCs w:val="24"/>
        </w:rPr>
        <w:t xml:space="preserve"> </w:t>
      </w:r>
      <w:r w:rsidR="001F56EA" w:rsidRPr="008D5B1D">
        <w:rPr>
          <w:szCs w:val="24"/>
        </w:rPr>
        <w:t xml:space="preserve">I mean </w:t>
      </w:r>
      <w:r w:rsidR="005F3064" w:rsidRPr="008D5B1D">
        <w:rPr>
          <w:szCs w:val="24"/>
        </w:rPr>
        <w:t>we must</w:t>
      </w:r>
      <w:r w:rsidRPr="008D5B1D">
        <w:rPr>
          <w:szCs w:val="24"/>
        </w:rPr>
        <w:t xml:space="preserve"> stop collecting </w:t>
      </w:r>
      <w:r w:rsidR="001F56EA" w:rsidRPr="008D5B1D">
        <w:rPr>
          <w:szCs w:val="24"/>
        </w:rPr>
        <w:t xml:space="preserve">facts and ideas without any idea of what to do with our </w:t>
      </w:r>
      <w:r w:rsidR="006803E9" w:rsidRPr="008D5B1D">
        <w:rPr>
          <w:szCs w:val="24"/>
        </w:rPr>
        <w:t>collection.</w:t>
      </w:r>
      <w:r w:rsidRPr="008D5B1D">
        <w:rPr>
          <w:szCs w:val="24"/>
        </w:rPr>
        <w:t xml:space="preserve">  </w:t>
      </w:r>
      <w:r w:rsidR="005F3064" w:rsidRPr="008D5B1D">
        <w:rPr>
          <w:szCs w:val="24"/>
        </w:rPr>
        <w:t>It is not necessary</w:t>
      </w:r>
      <w:r w:rsidRPr="008D5B1D">
        <w:rPr>
          <w:szCs w:val="24"/>
        </w:rPr>
        <w:t xml:space="preserve"> to know how many species are endangered or threatened</w:t>
      </w:r>
      <w:r w:rsidR="006803E9" w:rsidRPr="008D5B1D">
        <w:rPr>
          <w:szCs w:val="24"/>
        </w:rPr>
        <w:t xml:space="preserve"> – if fact </w:t>
      </w:r>
      <w:r w:rsidR="000C08CD" w:rsidRPr="008D5B1D">
        <w:rPr>
          <w:szCs w:val="24"/>
        </w:rPr>
        <w:t>it’s</w:t>
      </w:r>
      <w:r w:rsidR="005F3064" w:rsidRPr="008D5B1D">
        <w:rPr>
          <w:szCs w:val="24"/>
        </w:rPr>
        <w:t xml:space="preserve"> very </w:t>
      </w:r>
      <w:r w:rsidR="00321BE6" w:rsidRPr="008D5B1D">
        <w:rPr>
          <w:szCs w:val="24"/>
        </w:rPr>
        <w:t>difficult to</w:t>
      </w:r>
      <w:r w:rsidR="006803E9" w:rsidRPr="008D5B1D">
        <w:rPr>
          <w:szCs w:val="24"/>
        </w:rPr>
        <w:t xml:space="preserve"> </w:t>
      </w:r>
      <w:r w:rsidR="005F3064" w:rsidRPr="008D5B1D">
        <w:rPr>
          <w:szCs w:val="24"/>
        </w:rPr>
        <w:t>gain such an understanding, although genomic data are increasingly complementing</w:t>
      </w:r>
      <w:r w:rsidR="006803E9" w:rsidRPr="008D5B1D">
        <w:rPr>
          <w:szCs w:val="24"/>
        </w:rPr>
        <w:t xml:space="preserve"> </w:t>
      </w:r>
      <w:r w:rsidR="005F3064" w:rsidRPr="008D5B1D">
        <w:rPr>
          <w:szCs w:val="24"/>
        </w:rPr>
        <w:t>species data but</w:t>
      </w:r>
      <w:r w:rsidR="006803E9" w:rsidRPr="008D5B1D">
        <w:rPr>
          <w:szCs w:val="24"/>
        </w:rPr>
        <w:t xml:space="preserve"> not always </w:t>
      </w:r>
      <w:r w:rsidR="005F3064" w:rsidRPr="008D5B1D">
        <w:rPr>
          <w:szCs w:val="24"/>
        </w:rPr>
        <w:t xml:space="preserve">in a </w:t>
      </w:r>
      <w:r w:rsidR="006803E9" w:rsidRPr="008D5B1D">
        <w:rPr>
          <w:szCs w:val="24"/>
        </w:rPr>
        <w:t>clearly helpful</w:t>
      </w:r>
      <w:r w:rsidR="005F3064" w:rsidRPr="008D5B1D">
        <w:rPr>
          <w:szCs w:val="24"/>
        </w:rPr>
        <w:t xml:space="preserve"> way</w:t>
      </w:r>
      <w:r w:rsidRPr="008D5B1D">
        <w:rPr>
          <w:szCs w:val="24"/>
        </w:rPr>
        <w:t xml:space="preserve">.  We </w:t>
      </w:r>
      <w:r w:rsidR="006803E9" w:rsidRPr="008D5B1D">
        <w:rPr>
          <w:szCs w:val="24"/>
        </w:rPr>
        <w:t xml:space="preserve">do need </w:t>
      </w:r>
      <w:r w:rsidRPr="008D5B1D">
        <w:rPr>
          <w:szCs w:val="24"/>
        </w:rPr>
        <w:t xml:space="preserve">know </w:t>
      </w:r>
      <w:r w:rsidR="00A35381">
        <w:rPr>
          <w:szCs w:val="24"/>
        </w:rPr>
        <w:t xml:space="preserve">what </w:t>
      </w:r>
      <w:r w:rsidR="006B08A7" w:rsidRPr="008D5B1D">
        <w:rPr>
          <w:szCs w:val="24"/>
        </w:rPr>
        <w:t>real</w:t>
      </w:r>
      <w:r w:rsidRPr="008D5B1D">
        <w:rPr>
          <w:szCs w:val="24"/>
        </w:rPr>
        <w:t xml:space="preserve"> problem</w:t>
      </w:r>
      <w:r w:rsidR="00321BE6" w:rsidRPr="008D5B1D">
        <w:rPr>
          <w:szCs w:val="24"/>
        </w:rPr>
        <w:t xml:space="preserve">s </w:t>
      </w:r>
      <w:r w:rsidR="006803E9" w:rsidRPr="008D5B1D">
        <w:rPr>
          <w:szCs w:val="24"/>
        </w:rPr>
        <w:t xml:space="preserve">and </w:t>
      </w:r>
      <w:r w:rsidR="004B1092">
        <w:rPr>
          <w:szCs w:val="24"/>
        </w:rPr>
        <w:t>find</w:t>
      </w:r>
      <w:r w:rsidR="006803E9" w:rsidRPr="008D5B1D">
        <w:rPr>
          <w:szCs w:val="24"/>
        </w:rPr>
        <w:t xml:space="preserve"> ways to deal with </w:t>
      </w:r>
      <w:r w:rsidR="00321BE6" w:rsidRPr="008D5B1D">
        <w:rPr>
          <w:szCs w:val="24"/>
        </w:rPr>
        <w:t>them</w:t>
      </w:r>
      <w:r w:rsidR="004B1092">
        <w:rPr>
          <w:szCs w:val="24"/>
        </w:rPr>
        <w:t xml:space="preserve">.  Both problems – and their solutions </w:t>
      </w:r>
      <w:r w:rsidR="00B74585">
        <w:rPr>
          <w:szCs w:val="24"/>
        </w:rPr>
        <w:t>–</w:t>
      </w:r>
      <w:r w:rsidR="004B1092">
        <w:rPr>
          <w:szCs w:val="24"/>
        </w:rPr>
        <w:t xml:space="preserve"> </w:t>
      </w:r>
      <w:r w:rsidR="00B74585">
        <w:rPr>
          <w:szCs w:val="24"/>
        </w:rPr>
        <w:t xml:space="preserve">are only resolvable </w:t>
      </w:r>
      <w:r w:rsidR="006803E9" w:rsidRPr="008D5B1D">
        <w:rPr>
          <w:szCs w:val="24"/>
        </w:rPr>
        <w:t>at landscape scale</w:t>
      </w:r>
      <w:r w:rsidRPr="008D5B1D">
        <w:rPr>
          <w:szCs w:val="24"/>
        </w:rPr>
        <w:t xml:space="preserve">.  Just counting </w:t>
      </w:r>
      <w:r w:rsidR="006803E9" w:rsidRPr="008D5B1D">
        <w:rPr>
          <w:szCs w:val="24"/>
        </w:rPr>
        <w:t>species</w:t>
      </w:r>
      <w:r w:rsidRPr="008D5B1D">
        <w:rPr>
          <w:szCs w:val="24"/>
        </w:rPr>
        <w:t xml:space="preserve"> and watching them fade off into the distance is not</w:t>
      </w:r>
      <w:r w:rsidR="006803E9" w:rsidRPr="008D5B1D">
        <w:rPr>
          <w:szCs w:val="24"/>
        </w:rPr>
        <w:t xml:space="preserve"> in itself</w:t>
      </w:r>
      <w:r w:rsidRPr="008D5B1D">
        <w:rPr>
          <w:szCs w:val="24"/>
        </w:rPr>
        <w:t xml:space="preserve"> helpful</w:t>
      </w:r>
      <w:r w:rsidR="00321BE6" w:rsidRPr="008D5B1D">
        <w:rPr>
          <w:szCs w:val="24"/>
        </w:rPr>
        <w:t>, although that seems the main aim of IUCN Red Listings</w:t>
      </w:r>
      <w:r w:rsidR="00EC4A8C">
        <w:rPr>
          <w:szCs w:val="24"/>
        </w:rPr>
        <w:t xml:space="preserve"> and the </w:t>
      </w:r>
      <w:r w:rsidR="00961D95">
        <w:rPr>
          <w:szCs w:val="24"/>
        </w:rPr>
        <w:t>Convention</w:t>
      </w:r>
      <w:r w:rsidR="00EC4A8C">
        <w:rPr>
          <w:szCs w:val="24"/>
        </w:rPr>
        <w:t xml:space="preserve"> on trade in endangered </w:t>
      </w:r>
      <w:r w:rsidR="00961D95">
        <w:rPr>
          <w:szCs w:val="24"/>
        </w:rPr>
        <w:t>species</w:t>
      </w:r>
      <w:r w:rsidR="00EC4A8C">
        <w:rPr>
          <w:szCs w:val="24"/>
        </w:rPr>
        <w:t xml:space="preserve"> of wild flora and </w:t>
      </w:r>
      <w:r w:rsidR="00961D95">
        <w:rPr>
          <w:szCs w:val="24"/>
        </w:rPr>
        <w:t xml:space="preserve">fauna </w:t>
      </w:r>
      <w:r w:rsidR="00961D95" w:rsidRPr="008D5B1D">
        <w:rPr>
          <w:szCs w:val="24"/>
        </w:rPr>
        <w:t>(</w:t>
      </w:r>
      <w:r w:rsidR="00321BE6" w:rsidRPr="008D5B1D">
        <w:rPr>
          <w:szCs w:val="24"/>
        </w:rPr>
        <w:t>CITES</w:t>
      </w:r>
      <w:r w:rsidR="00961D95">
        <w:rPr>
          <w:szCs w:val="24"/>
        </w:rPr>
        <w:t>)</w:t>
      </w:r>
      <w:r w:rsidR="00321BE6" w:rsidRPr="008D5B1D">
        <w:rPr>
          <w:szCs w:val="24"/>
        </w:rPr>
        <w:t xml:space="preserve"> appendices</w:t>
      </w:r>
      <w:r w:rsidR="00EC4A8C">
        <w:rPr>
          <w:szCs w:val="24"/>
        </w:rPr>
        <w:t xml:space="preserve">. </w:t>
      </w:r>
      <w:r w:rsidR="00321BE6" w:rsidRPr="008D5B1D">
        <w:rPr>
          <w:szCs w:val="24"/>
        </w:rPr>
        <w:t xml:space="preserve"> </w:t>
      </w:r>
      <w:r w:rsidR="00EC4A8C">
        <w:rPr>
          <w:szCs w:val="24"/>
        </w:rPr>
        <w:t>I</w:t>
      </w:r>
      <w:r w:rsidR="00321BE6" w:rsidRPr="008D5B1D">
        <w:rPr>
          <w:szCs w:val="24"/>
        </w:rPr>
        <w:t xml:space="preserve">n Australia Threatened </w:t>
      </w:r>
      <w:r w:rsidR="00321BE6" w:rsidRPr="008D5B1D">
        <w:rPr>
          <w:szCs w:val="24"/>
        </w:rPr>
        <w:lastRenderedPageBreak/>
        <w:t>Species lists associated with state and federal legislation</w:t>
      </w:r>
      <w:r w:rsidR="00065EEE">
        <w:rPr>
          <w:szCs w:val="24"/>
        </w:rPr>
        <w:t xml:space="preserve"> have more positive actions</w:t>
      </w:r>
      <w:r w:rsidR="001804D4">
        <w:rPr>
          <w:szCs w:val="24"/>
        </w:rPr>
        <w:t xml:space="preserve">, yet their full effectiveness in achieving better conservation in the wild is </w:t>
      </w:r>
      <w:r w:rsidR="00A541A4">
        <w:rPr>
          <w:szCs w:val="24"/>
        </w:rPr>
        <w:t xml:space="preserve">also </w:t>
      </w:r>
      <w:r w:rsidR="001804D4">
        <w:rPr>
          <w:szCs w:val="24"/>
        </w:rPr>
        <w:t>questionable</w:t>
      </w:r>
      <w:r w:rsidRPr="008D5B1D">
        <w:rPr>
          <w:szCs w:val="24"/>
        </w:rPr>
        <w:t xml:space="preserve">.  </w:t>
      </w:r>
    </w:p>
    <w:p w14:paraId="569EB292" w14:textId="77777777" w:rsidR="0048204F" w:rsidRPr="008D5B1D" w:rsidRDefault="0048204F" w:rsidP="0019451D">
      <w:pPr>
        <w:spacing w:line="480" w:lineRule="auto"/>
        <w:rPr>
          <w:szCs w:val="24"/>
        </w:rPr>
      </w:pPr>
    </w:p>
    <w:p w14:paraId="1A8B161D" w14:textId="32E53494" w:rsidR="000578D2" w:rsidRPr="008D5B1D" w:rsidRDefault="000578D2" w:rsidP="0019451D">
      <w:pPr>
        <w:spacing w:line="480" w:lineRule="auto"/>
        <w:rPr>
          <w:b/>
          <w:szCs w:val="24"/>
        </w:rPr>
      </w:pPr>
      <w:r w:rsidRPr="008D5B1D">
        <w:rPr>
          <w:b/>
          <w:szCs w:val="24"/>
        </w:rPr>
        <w:t>The politics of killing for conservation</w:t>
      </w:r>
    </w:p>
    <w:p w14:paraId="6C7B1897" w14:textId="77777777" w:rsidR="000578D2" w:rsidRPr="008D5B1D" w:rsidRDefault="000578D2" w:rsidP="0019451D">
      <w:pPr>
        <w:spacing w:line="480" w:lineRule="auto"/>
        <w:rPr>
          <w:szCs w:val="24"/>
        </w:rPr>
      </w:pPr>
    </w:p>
    <w:p w14:paraId="569EB293" w14:textId="75857EB1" w:rsidR="0048204F" w:rsidRPr="008D5B1D" w:rsidRDefault="000C08CD" w:rsidP="0019451D">
      <w:pPr>
        <w:spacing w:line="480" w:lineRule="auto"/>
        <w:rPr>
          <w:szCs w:val="24"/>
        </w:rPr>
      </w:pPr>
      <w:r w:rsidRPr="008D5B1D">
        <w:rPr>
          <w:szCs w:val="24"/>
        </w:rPr>
        <w:t>Now t</w:t>
      </w:r>
      <w:r w:rsidR="0048204F" w:rsidRPr="008D5B1D">
        <w:rPr>
          <w:szCs w:val="24"/>
        </w:rPr>
        <w:t>o threatened species and killing.  Governments</w:t>
      </w:r>
      <w:r w:rsidRPr="008D5B1D">
        <w:rPr>
          <w:szCs w:val="24"/>
        </w:rPr>
        <w:t>,</w:t>
      </w:r>
      <w:r w:rsidR="0048204F" w:rsidRPr="008D5B1D">
        <w:rPr>
          <w:szCs w:val="24"/>
        </w:rPr>
        <w:t xml:space="preserve"> influenced </w:t>
      </w:r>
      <w:r w:rsidRPr="008D5B1D">
        <w:rPr>
          <w:szCs w:val="24"/>
        </w:rPr>
        <w:t xml:space="preserve">particularly </w:t>
      </w:r>
      <w:r w:rsidR="0048204F" w:rsidRPr="008D5B1D">
        <w:rPr>
          <w:szCs w:val="24"/>
        </w:rPr>
        <w:t>by science</w:t>
      </w:r>
      <w:r w:rsidR="00A541A4">
        <w:rPr>
          <w:szCs w:val="24"/>
        </w:rPr>
        <w:t xml:space="preserve"> and </w:t>
      </w:r>
      <w:r w:rsidR="00B23B83">
        <w:rPr>
          <w:szCs w:val="24"/>
        </w:rPr>
        <w:t>conservation</w:t>
      </w:r>
      <w:r w:rsidR="0048204F" w:rsidRPr="008D5B1D">
        <w:rPr>
          <w:szCs w:val="24"/>
        </w:rPr>
        <w:t xml:space="preserve"> organisations</w:t>
      </w:r>
      <w:r w:rsidR="00EA7101">
        <w:rPr>
          <w:szCs w:val="24"/>
        </w:rPr>
        <w:t xml:space="preserve"> (</w:t>
      </w:r>
      <w:r w:rsidR="00B23B83">
        <w:rPr>
          <w:szCs w:val="24"/>
        </w:rPr>
        <w:t>including</w:t>
      </w:r>
      <w:r w:rsidR="0048204F" w:rsidRPr="008D5B1D">
        <w:rPr>
          <w:szCs w:val="24"/>
        </w:rPr>
        <w:t xml:space="preserve"> IUCN</w:t>
      </w:r>
      <w:r w:rsidR="00EA7101">
        <w:rPr>
          <w:szCs w:val="24"/>
        </w:rPr>
        <w:t>)</w:t>
      </w:r>
      <w:r w:rsidRPr="008D5B1D">
        <w:rPr>
          <w:szCs w:val="24"/>
        </w:rPr>
        <w:t xml:space="preserve"> at global and national level</w:t>
      </w:r>
      <w:r w:rsidR="009D0C9E" w:rsidRPr="008D5B1D">
        <w:rPr>
          <w:szCs w:val="24"/>
        </w:rPr>
        <w:t>,</w:t>
      </w:r>
      <w:r w:rsidR="0048204F" w:rsidRPr="008D5B1D">
        <w:rPr>
          <w:szCs w:val="24"/>
        </w:rPr>
        <w:t xml:space="preserve"> gi</w:t>
      </w:r>
      <w:r w:rsidR="009D0C9E" w:rsidRPr="008D5B1D">
        <w:rPr>
          <w:szCs w:val="24"/>
        </w:rPr>
        <w:t xml:space="preserve">ve species </w:t>
      </w:r>
      <w:r w:rsidR="0048204F" w:rsidRPr="008D5B1D">
        <w:rPr>
          <w:szCs w:val="24"/>
        </w:rPr>
        <w:t xml:space="preserve">primacy for </w:t>
      </w:r>
      <w:r w:rsidR="0031687A" w:rsidRPr="008D5B1D">
        <w:rPr>
          <w:szCs w:val="24"/>
        </w:rPr>
        <w:t xml:space="preserve">conservation </w:t>
      </w:r>
      <w:r w:rsidR="0048204F" w:rsidRPr="008D5B1D">
        <w:rPr>
          <w:szCs w:val="24"/>
        </w:rPr>
        <w:t xml:space="preserve">action.  </w:t>
      </w:r>
      <w:r w:rsidR="009D0C9E" w:rsidRPr="008D5B1D">
        <w:rPr>
          <w:szCs w:val="24"/>
        </w:rPr>
        <w:t xml:space="preserve">Yet </w:t>
      </w:r>
      <w:r w:rsidR="0031687A" w:rsidRPr="008D5B1D">
        <w:rPr>
          <w:szCs w:val="24"/>
        </w:rPr>
        <w:t xml:space="preserve">endangered species </w:t>
      </w:r>
      <w:r w:rsidRPr="008D5B1D">
        <w:rPr>
          <w:szCs w:val="24"/>
        </w:rPr>
        <w:t>A</w:t>
      </w:r>
      <w:r w:rsidR="0048204F" w:rsidRPr="008D5B1D">
        <w:rPr>
          <w:szCs w:val="24"/>
        </w:rPr>
        <w:t xml:space="preserve">cts, </w:t>
      </w:r>
      <w:r w:rsidRPr="008D5B1D">
        <w:rPr>
          <w:szCs w:val="24"/>
        </w:rPr>
        <w:t>threatened</w:t>
      </w:r>
      <w:r w:rsidR="0048204F" w:rsidRPr="008D5B1D">
        <w:rPr>
          <w:szCs w:val="24"/>
        </w:rPr>
        <w:t xml:space="preserve"> species </w:t>
      </w:r>
      <w:r w:rsidRPr="008D5B1D">
        <w:rPr>
          <w:szCs w:val="24"/>
        </w:rPr>
        <w:t>A</w:t>
      </w:r>
      <w:r w:rsidR="0048204F" w:rsidRPr="008D5B1D">
        <w:rPr>
          <w:szCs w:val="24"/>
        </w:rPr>
        <w:t xml:space="preserve">cts, </w:t>
      </w:r>
      <w:r w:rsidR="009D0C9E" w:rsidRPr="008D5B1D">
        <w:rPr>
          <w:szCs w:val="24"/>
        </w:rPr>
        <w:t xml:space="preserve">if they ever were, </w:t>
      </w:r>
      <w:r w:rsidRPr="008D5B1D">
        <w:rPr>
          <w:szCs w:val="24"/>
        </w:rPr>
        <w:t>are</w:t>
      </w:r>
      <w:r w:rsidR="0048204F" w:rsidRPr="008D5B1D">
        <w:rPr>
          <w:szCs w:val="24"/>
        </w:rPr>
        <w:t xml:space="preserve"> no longer the most effective way </w:t>
      </w:r>
      <w:r w:rsidRPr="008D5B1D">
        <w:rPr>
          <w:szCs w:val="24"/>
        </w:rPr>
        <w:t>of</w:t>
      </w:r>
      <w:r w:rsidR="0048204F" w:rsidRPr="008D5B1D">
        <w:rPr>
          <w:szCs w:val="24"/>
        </w:rPr>
        <w:t xml:space="preserve"> dealing with </w:t>
      </w:r>
      <w:r w:rsidRPr="008D5B1D">
        <w:rPr>
          <w:szCs w:val="24"/>
        </w:rPr>
        <w:t xml:space="preserve">threatening </w:t>
      </w:r>
      <w:r w:rsidR="00EA7101">
        <w:rPr>
          <w:szCs w:val="24"/>
        </w:rPr>
        <w:t xml:space="preserve">(sometimes termed </w:t>
      </w:r>
      <w:r w:rsidRPr="008D5B1D">
        <w:rPr>
          <w:szCs w:val="24"/>
        </w:rPr>
        <w:t>endangerment</w:t>
      </w:r>
      <w:r w:rsidR="00EA7101">
        <w:rPr>
          <w:szCs w:val="24"/>
        </w:rPr>
        <w:t>)</w:t>
      </w:r>
      <w:r w:rsidRPr="008D5B1D">
        <w:rPr>
          <w:szCs w:val="24"/>
        </w:rPr>
        <w:t xml:space="preserve"> processes</w:t>
      </w:r>
      <w:r w:rsidR="0048204F" w:rsidRPr="008D5B1D">
        <w:rPr>
          <w:szCs w:val="24"/>
        </w:rPr>
        <w:t xml:space="preserve">.  </w:t>
      </w:r>
      <w:r w:rsidRPr="008D5B1D">
        <w:rPr>
          <w:szCs w:val="24"/>
        </w:rPr>
        <w:t>T</w:t>
      </w:r>
      <w:r w:rsidR="0048204F" w:rsidRPr="008D5B1D">
        <w:rPr>
          <w:szCs w:val="24"/>
        </w:rPr>
        <w:t xml:space="preserve">hreatened species are </w:t>
      </w:r>
      <w:r w:rsidRPr="008D5B1D">
        <w:rPr>
          <w:szCs w:val="24"/>
        </w:rPr>
        <w:t>a</w:t>
      </w:r>
      <w:r w:rsidR="0048204F" w:rsidRPr="008D5B1D">
        <w:rPr>
          <w:szCs w:val="24"/>
        </w:rPr>
        <w:t xml:space="preserve"> </w:t>
      </w:r>
      <w:r w:rsidR="0048204F" w:rsidRPr="008D5B1D">
        <w:rPr>
          <w:i/>
          <w:szCs w:val="24"/>
        </w:rPr>
        <w:t>symptom</w:t>
      </w:r>
      <w:r w:rsidR="0048204F" w:rsidRPr="008D5B1D">
        <w:rPr>
          <w:szCs w:val="24"/>
        </w:rPr>
        <w:t xml:space="preserve"> of management failure</w:t>
      </w:r>
      <w:r w:rsidRPr="008D5B1D">
        <w:rPr>
          <w:szCs w:val="24"/>
        </w:rPr>
        <w:t>s</w:t>
      </w:r>
      <w:r w:rsidR="0048204F" w:rsidRPr="008D5B1D">
        <w:rPr>
          <w:szCs w:val="24"/>
        </w:rPr>
        <w:t xml:space="preserve"> </w:t>
      </w:r>
      <w:r w:rsidRPr="008D5B1D">
        <w:rPr>
          <w:szCs w:val="24"/>
        </w:rPr>
        <w:t xml:space="preserve">of many kinds and at many levels </w:t>
      </w:r>
      <w:r w:rsidR="0048204F" w:rsidRPr="008D5B1D">
        <w:rPr>
          <w:szCs w:val="24"/>
        </w:rPr>
        <w:t>in the landscapes and the seascapes</w:t>
      </w:r>
      <w:r w:rsidRPr="008D5B1D">
        <w:rPr>
          <w:szCs w:val="24"/>
        </w:rPr>
        <w:t xml:space="preserve"> of Australia, and many other countries</w:t>
      </w:r>
      <w:r w:rsidR="0048204F" w:rsidRPr="008D5B1D">
        <w:rPr>
          <w:szCs w:val="24"/>
        </w:rPr>
        <w:t xml:space="preserve">.  </w:t>
      </w:r>
      <w:r w:rsidRPr="008D5B1D">
        <w:rPr>
          <w:szCs w:val="24"/>
        </w:rPr>
        <w:t xml:space="preserve">Threatened species </w:t>
      </w:r>
      <w:r w:rsidR="009D0C9E" w:rsidRPr="008D5B1D">
        <w:rPr>
          <w:szCs w:val="24"/>
        </w:rPr>
        <w:t xml:space="preserve">therefore </w:t>
      </w:r>
      <w:r w:rsidRPr="008D5B1D">
        <w:rPr>
          <w:szCs w:val="24"/>
        </w:rPr>
        <w:t xml:space="preserve">should not be treated as </w:t>
      </w:r>
      <w:r w:rsidR="0048204F" w:rsidRPr="008D5B1D">
        <w:rPr>
          <w:szCs w:val="24"/>
        </w:rPr>
        <w:t xml:space="preserve">an issue in </w:t>
      </w:r>
      <w:r w:rsidR="009D0C9E" w:rsidRPr="008D5B1D">
        <w:rPr>
          <w:szCs w:val="24"/>
        </w:rPr>
        <w:t xml:space="preserve">themselves. </w:t>
      </w:r>
      <w:r w:rsidR="006745B5" w:rsidRPr="008D5B1D">
        <w:rPr>
          <w:szCs w:val="24"/>
        </w:rPr>
        <w:t>F</w:t>
      </w:r>
      <w:r w:rsidR="0048204F" w:rsidRPr="008D5B1D">
        <w:rPr>
          <w:szCs w:val="24"/>
        </w:rPr>
        <w:t xml:space="preserve">ocusing too much on them means we're missing the </w:t>
      </w:r>
      <w:r w:rsidR="00F82802" w:rsidRPr="008D5B1D">
        <w:rPr>
          <w:szCs w:val="24"/>
        </w:rPr>
        <w:t xml:space="preserve">chance to promote </w:t>
      </w:r>
      <w:r w:rsidR="009D0C9E" w:rsidRPr="008D5B1D">
        <w:rPr>
          <w:szCs w:val="24"/>
        </w:rPr>
        <w:t xml:space="preserve">a more holistic, </w:t>
      </w:r>
      <w:r w:rsidR="003E53B1" w:rsidRPr="008D5B1D">
        <w:rPr>
          <w:szCs w:val="24"/>
        </w:rPr>
        <w:t>effective,</w:t>
      </w:r>
      <w:r w:rsidR="009D0C9E" w:rsidRPr="008D5B1D">
        <w:rPr>
          <w:szCs w:val="24"/>
        </w:rPr>
        <w:t xml:space="preserve"> and </w:t>
      </w:r>
      <w:r w:rsidR="00F82802" w:rsidRPr="008D5B1D">
        <w:rPr>
          <w:szCs w:val="24"/>
        </w:rPr>
        <w:t xml:space="preserve">creative </w:t>
      </w:r>
      <w:r w:rsidR="006745B5" w:rsidRPr="008D5B1D">
        <w:rPr>
          <w:szCs w:val="24"/>
        </w:rPr>
        <w:t>paradigm</w:t>
      </w:r>
      <w:r w:rsidR="00D31FB3" w:rsidRPr="008D5B1D">
        <w:rPr>
          <w:szCs w:val="24"/>
        </w:rPr>
        <w:t xml:space="preserve"> for nature conservation</w:t>
      </w:r>
      <w:r w:rsidR="00F82802" w:rsidRPr="008D5B1D">
        <w:rPr>
          <w:szCs w:val="24"/>
        </w:rPr>
        <w:t>.</w:t>
      </w:r>
    </w:p>
    <w:p w14:paraId="569EB294" w14:textId="77777777" w:rsidR="0048204F" w:rsidRPr="008D5B1D" w:rsidRDefault="0048204F" w:rsidP="0019451D">
      <w:pPr>
        <w:spacing w:line="480" w:lineRule="auto"/>
        <w:rPr>
          <w:szCs w:val="24"/>
        </w:rPr>
      </w:pPr>
    </w:p>
    <w:p w14:paraId="569EB297" w14:textId="09967FDD" w:rsidR="0048204F" w:rsidRPr="008D5B1D" w:rsidRDefault="0048204F" w:rsidP="0019451D">
      <w:pPr>
        <w:spacing w:line="480" w:lineRule="auto"/>
        <w:rPr>
          <w:szCs w:val="24"/>
        </w:rPr>
      </w:pPr>
      <w:r w:rsidRPr="008D5B1D">
        <w:rPr>
          <w:szCs w:val="24"/>
        </w:rPr>
        <w:t xml:space="preserve">Targeted killing can certainly help some threatened </w:t>
      </w:r>
      <w:r w:rsidR="000E292B" w:rsidRPr="008D5B1D">
        <w:rPr>
          <w:szCs w:val="24"/>
        </w:rPr>
        <w:t>species but</w:t>
      </w:r>
      <w:r w:rsidRPr="008D5B1D">
        <w:rPr>
          <w:szCs w:val="24"/>
        </w:rPr>
        <w:t xml:space="preserve"> killing without proper context is not a plan for conservation.  </w:t>
      </w:r>
      <w:r w:rsidR="006745B5" w:rsidRPr="008D5B1D">
        <w:rPr>
          <w:szCs w:val="24"/>
        </w:rPr>
        <w:t>A</w:t>
      </w:r>
      <w:r w:rsidRPr="008D5B1D">
        <w:rPr>
          <w:szCs w:val="24"/>
        </w:rPr>
        <w:t xml:space="preserve"> key challenge </w:t>
      </w:r>
      <w:r w:rsidR="00F82802" w:rsidRPr="008D5B1D">
        <w:rPr>
          <w:szCs w:val="24"/>
        </w:rPr>
        <w:t>is managing</w:t>
      </w:r>
      <w:r w:rsidRPr="008D5B1D">
        <w:rPr>
          <w:szCs w:val="24"/>
        </w:rPr>
        <w:t xml:space="preserve"> global change; </w:t>
      </w:r>
      <w:r w:rsidR="00F82802" w:rsidRPr="008D5B1D">
        <w:rPr>
          <w:szCs w:val="24"/>
        </w:rPr>
        <w:t>which in many instances is collateral</w:t>
      </w:r>
      <w:r w:rsidRPr="008D5B1D">
        <w:rPr>
          <w:szCs w:val="24"/>
        </w:rPr>
        <w:t xml:space="preserve"> killing.  </w:t>
      </w:r>
      <w:r w:rsidR="00F82802" w:rsidRPr="008D5B1D">
        <w:rPr>
          <w:szCs w:val="24"/>
        </w:rPr>
        <w:t>There already has</w:t>
      </w:r>
      <w:r w:rsidRPr="008D5B1D">
        <w:rPr>
          <w:szCs w:val="24"/>
        </w:rPr>
        <w:t xml:space="preserve"> been </w:t>
      </w:r>
      <w:r w:rsidR="00F82802" w:rsidRPr="008D5B1D">
        <w:rPr>
          <w:szCs w:val="24"/>
        </w:rPr>
        <w:t xml:space="preserve">collateral killing </w:t>
      </w:r>
      <w:r w:rsidRPr="008D5B1D">
        <w:rPr>
          <w:szCs w:val="24"/>
        </w:rPr>
        <w:t>from not just climate change but other forms of global change.</w:t>
      </w:r>
      <w:r w:rsidR="006840BB" w:rsidRPr="008D5B1D">
        <w:rPr>
          <w:szCs w:val="24"/>
        </w:rPr>
        <w:t xml:space="preserve">  </w:t>
      </w:r>
      <w:r w:rsidRPr="008D5B1D">
        <w:rPr>
          <w:szCs w:val="24"/>
        </w:rPr>
        <w:t xml:space="preserve">The biocultural context of species </w:t>
      </w:r>
      <w:r w:rsidR="00B97AE8" w:rsidRPr="008D5B1D">
        <w:rPr>
          <w:szCs w:val="24"/>
        </w:rPr>
        <w:t>-</w:t>
      </w:r>
      <w:r w:rsidRPr="008D5B1D">
        <w:rPr>
          <w:szCs w:val="24"/>
        </w:rPr>
        <w:t xml:space="preserve"> understanding where species fit in our own value frameworks</w:t>
      </w:r>
      <w:r w:rsidR="00B97AE8" w:rsidRPr="008D5B1D">
        <w:rPr>
          <w:szCs w:val="24"/>
        </w:rPr>
        <w:t xml:space="preserve"> – can </w:t>
      </w:r>
      <w:r w:rsidR="009D0C9E" w:rsidRPr="008D5B1D">
        <w:rPr>
          <w:szCs w:val="24"/>
        </w:rPr>
        <w:t xml:space="preserve">also </w:t>
      </w:r>
      <w:r w:rsidR="00B97AE8" w:rsidRPr="008D5B1D">
        <w:rPr>
          <w:szCs w:val="24"/>
        </w:rPr>
        <w:t>lead to directed</w:t>
      </w:r>
      <w:r w:rsidRPr="008D5B1D">
        <w:rPr>
          <w:szCs w:val="24"/>
        </w:rPr>
        <w:t xml:space="preserve"> killing.    Rewilding </w:t>
      </w:r>
      <w:r w:rsidRPr="008D5B1D">
        <w:rPr>
          <w:szCs w:val="24"/>
        </w:rPr>
        <w:lastRenderedPageBreak/>
        <w:t xml:space="preserve">could be included in this biocultural context.  </w:t>
      </w:r>
      <w:r w:rsidR="00B97AE8" w:rsidRPr="008D5B1D">
        <w:rPr>
          <w:szCs w:val="24"/>
        </w:rPr>
        <w:t>The typical form of rewilding is to</w:t>
      </w:r>
      <w:r w:rsidRPr="008D5B1D">
        <w:rPr>
          <w:szCs w:val="24"/>
        </w:rPr>
        <w:t xml:space="preserve"> reintroduce large carnivores </w:t>
      </w:r>
      <w:r w:rsidR="00B97AE8" w:rsidRPr="008D5B1D">
        <w:rPr>
          <w:szCs w:val="24"/>
        </w:rPr>
        <w:t>t</w:t>
      </w:r>
      <w:r w:rsidR="00916F1B">
        <w:rPr>
          <w:szCs w:val="24"/>
        </w:rPr>
        <w:t>hat in turn</w:t>
      </w:r>
      <w:r w:rsidRPr="008D5B1D">
        <w:rPr>
          <w:szCs w:val="24"/>
        </w:rPr>
        <w:t xml:space="preserve"> kill herbivores</w:t>
      </w:r>
      <w:r w:rsidR="00AA1A57">
        <w:rPr>
          <w:szCs w:val="24"/>
        </w:rPr>
        <w:t xml:space="preserve"> that may be out of balance in the ecosystem.  In that sense, </w:t>
      </w:r>
      <w:r w:rsidR="00B97AE8" w:rsidRPr="008D5B1D">
        <w:rPr>
          <w:szCs w:val="24"/>
        </w:rPr>
        <w:t>rewilding is killing for conservation, but at a human distance</w:t>
      </w:r>
      <w:r w:rsidR="00755F9D" w:rsidRPr="008D5B1D">
        <w:rPr>
          <w:szCs w:val="24"/>
        </w:rPr>
        <w:t xml:space="preserve"> – a morally “safer” position for many conservationists</w:t>
      </w:r>
      <w:r w:rsidRPr="008D5B1D">
        <w:rPr>
          <w:szCs w:val="24"/>
        </w:rPr>
        <w:t xml:space="preserve">.  </w:t>
      </w:r>
      <w:r w:rsidR="00755F9D" w:rsidRPr="008D5B1D">
        <w:rPr>
          <w:szCs w:val="24"/>
        </w:rPr>
        <w:t>Rewilding should not, however be seen as “giving back” – it is another way of promoting potentially irreversible change in our ecosystems</w:t>
      </w:r>
      <w:r w:rsidR="000337E1" w:rsidRPr="008D5B1D">
        <w:rPr>
          <w:szCs w:val="24"/>
        </w:rPr>
        <w:t>, at a time when global change is creating the templates for new ecosystems</w:t>
      </w:r>
      <w:r w:rsidR="00755F9D" w:rsidRPr="008D5B1D">
        <w:rPr>
          <w:szCs w:val="24"/>
        </w:rPr>
        <w:t>.</w:t>
      </w:r>
    </w:p>
    <w:p w14:paraId="569EB298" w14:textId="77777777" w:rsidR="0048204F" w:rsidRPr="008D5B1D" w:rsidRDefault="0048204F" w:rsidP="0019451D">
      <w:pPr>
        <w:spacing w:line="480" w:lineRule="auto"/>
        <w:rPr>
          <w:szCs w:val="24"/>
        </w:rPr>
      </w:pPr>
    </w:p>
    <w:p w14:paraId="569EB299" w14:textId="65324BA6" w:rsidR="0048204F" w:rsidRPr="008D5B1D" w:rsidRDefault="00B97AE8" w:rsidP="0019451D">
      <w:pPr>
        <w:spacing w:line="480" w:lineRule="auto"/>
        <w:rPr>
          <w:szCs w:val="24"/>
        </w:rPr>
      </w:pPr>
      <w:r w:rsidRPr="008D5B1D">
        <w:rPr>
          <w:szCs w:val="24"/>
        </w:rPr>
        <w:t>Species loss</w:t>
      </w:r>
      <w:r w:rsidR="0048204F" w:rsidRPr="008D5B1D">
        <w:rPr>
          <w:szCs w:val="24"/>
        </w:rPr>
        <w:t xml:space="preserve"> and change and the development of novel ecosystems is again, targeted killing.  Clashing </w:t>
      </w:r>
      <w:r w:rsidRPr="008D5B1D">
        <w:rPr>
          <w:szCs w:val="24"/>
        </w:rPr>
        <w:t xml:space="preserve">conservation values </w:t>
      </w:r>
      <w:r w:rsidR="00755F9D" w:rsidRPr="008D5B1D">
        <w:rPr>
          <w:szCs w:val="24"/>
        </w:rPr>
        <w:t>or priorities</w:t>
      </w:r>
      <w:r w:rsidR="0048204F" w:rsidRPr="008D5B1D">
        <w:rPr>
          <w:szCs w:val="24"/>
        </w:rPr>
        <w:t xml:space="preserve"> with delivery of ecosystem services</w:t>
      </w:r>
      <w:r w:rsidRPr="008D5B1D">
        <w:rPr>
          <w:szCs w:val="24"/>
        </w:rPr>
        <w:t xml:space="preserve"> is yet another way killing can occur for conservation.</w:t>
      </w:r>
      <w:r w:rsidR="0048204F" w:rsidRPr="008D5B1D">
        <w:rPr>
          <w:szCs w:val="24"/>
        </w:rPr>
        <w:t xml:space="preserve"> </w:t>
      </w:r>
      <w:r w:rsidR="0048723E">
        <w:rPr>
          <w:szCs w:val="24"/>
        </w:rPr>
        <w:t>E</w:t>
      </w:r>
      <w:r w:rsidRPr="008D5B1D">
        <w:rPr>
          <w:szCs w:val="24"/>
        </w:rPr>
        <w:t xml:space="preserve">cologists, especially </w:t>
      </w:r>
      <w:r w:rsidR="000E292B" w:rsidRPr="008D5B1D">
        <w:rPr>
          <w:szCs w:val="24"/>
        </w:rPr>
        <w:t>e</w:t>
      </w:r>
      <w:r w:rsidRPr="008D5B1D">
        <w:rPr>
          <w:szCs w:val="24"/>
        </w:rPr>
        <w:t xml:space="preserve">conomic ecologists, have </w:t>
      </w:r>
      <w:r w:rsidR="0048204F" w:rsidRPr="008D5B1D">
        <w:rPr>
          <w:szCs w:val="24"/>
        </w:rPr>
        <w:t>mistakenly give</w:t>
      </w:r>
      <w:r w:rsidRPr="008D5B1D">
        <w:rPr>
          <w:szCs w:val="24"/>
        </w:rPr>
        <w:t>n</w:t>
      </w:r>
      <w:r w:rsidR="0048204F" w:rsidRPr="008D5B1D">
        <w:rPr>
          <w:szCs w:val="24"/>
        </w:rPr>
        <w:t xml:space="preserve"> the political world</w:t>
      </w:r>
      <w:r w:rsidRPr="008D5B1D">
        <w:rPr>
          <w:szCs w:val="24"/>
        </w:rPr>
        <w:t xml:space="preserve"> the</w:t>
      </w:r>
      <w:r w:rsidR="0048204F" w:rsidRPr="008D5B1D">
        <w:rPr>
          <w:szCs w:val="24"/>
        </w:rPr>
        <w:t xml:space="preserve"> understanding that we need ecosystem </w:t>
      </w:r>
      <w:r w:rsidR="0048204F" w:rsidRPr="004E5AA6">
        <w:rPr>
          <w:szCs w:val="24"/>
        </w:rPr>
        <w:t xml:space="preserve">services </w:t>
      </w:r>
      <w:r w:rsidR="00D32EEE" w:rsidRPr="004E5AA6">
        <w:rPr>
          <w:szCs w:val="24"/>
        </w:rPr>
        <w:t xml:space="preserve">(e.g. Costanza </w:t>
      </w:r>
      <w:r w:rsidR="0083329C" w:rsidRPr="004E5AA6">
        <w:rPr>
          <w:szCs w:val="24"/>
        </w:rPr>
        <w:t>et al. 2014</w:t>
      </w:r>
      <w:r w:rsidR="00DE717B" w:rsidRPr="004E5AA6">
        <w:rPr>
          <w:szCs w:val="24"/>
        </w:rPr>
        <w:t xml:space="preserve">) </w:t>
      </w:r>
      <w:r w:rsidR="0048204F" w:rsidRPr="004E5AA6">
        <w:rPr>
          <w:szCs w:val="24"/>
        </w:rPr>
        <w:t>and we need to ensure that they continue</w:t>
      </w:r>
      <w:r w:rsidR="00755F9D" w:rsidRPr="004E5AA6">
        <w:rPr>
          <w:szCs w:val="24"/>
        </w:rPr>
        <w:t xml:space="preserve"> for</w:t>
      </w:r>
      <w:r w:rsidRPr="004E5AA6">
        <w:rPr>
          <w:szCs w:val="24"/>
        </w:rPr>
        <w:t xml:space="preserve"> human well-being</w:t>
      </w:r>
      <w:r w:rsidR="00BC627E" w:rsidRPr="004E5AA6">
        <w:rPr>
          <w:szCs w:val="24"/>
        </w:rPr>
        <w:t xml:space="preserve"> (MA 2003)</w:t>
      </w:r>
      <w:r w:rsidRPr="004E5AA6">
        <w:rPr>
          <w:szCs w:val="24"/>
        </w:rPr>
        <w:t xml:space="preserve">.  </w:t>
      </w:r>
      <w:r w:rsidR="00755F9D" w:rsidRPr="004E5AA6">
        <w:rPr>
          <w:szCs w:val="24"/>
        </w:rPr>
        <w:t xml:space="preserve"> T</w:t>
      </w:r>
      <w:r w:rsidR="0048204F" w:rsidRPr="004E5AA6">
        <w:rPr>
          <w:szCs w:val="24"/>
        </w:rPr>
        <w:t>hat results</w:t>
      </w:r>
      <w:r w:rsidRPr="004E5AA6">
        <w:rPr>
          <w:szCs w:val="24"/>
        </w:rPr>
        <w:t>, however, in</w:t>
      </w:r>
      <w:r w:rsidR="0048204F" w:rsidRPr="004E5AA6">
        <w:rPr>
          <w:szCs w:val="24"/>
        </w:rPr>
        <w:t xml:space="preserve"> </w:t>
      </w:r>
      <w:r w:rsidR="000E292B" w:rsidRPr="004E5AA6">
        <w:rPr>
          <w:szCs w:val="24"/>
        </w:rPr>
        <w:t xml:space="preserve">a range of </w:t>
      </w:r>
      <w:r w:rsidR="0048204F" w:rsidRPr="004E5AA6">
        <w:rPr>
          <w:szCs w:val="24"/>
        </w:rPr>
        <w:t>accide</w:t>
      </w:r>
      <w:r w:rsidR="0048204F" w:rsidRPr="008D5B1D">
        <w:rPr>
          <w:szCs w:val="24"/>
        </w:rPr>
        <w:t xml:space="preserve">ntal </w:t>
      </w:r>
      <w:r w:rsidR="000E292B" w:rsidRPr="008D5B1D">
        <w:rPr>
          <w:szCs w:val="24"/>
        </w:rPr>
        <w:t xml:space="preserve">and collateral </w:t>
      </w:r>
      <w:r w:rsidR="0048204F" w:rsidRPr="008D5B1D">
        <w:rPr>
          <w:szCs w:val="24"/>
        </w:rPr>
        <w:t>killing</w:t>
      </w:r>
      <w:r w:rsidR="000E292B" w:rsidRPr="008D5B1D">
        <w:rPr>
          <w:szCs w:val="24"/>
        </w:rPr>
        <w:t>s</w:t>
      </w:r>
      <w:r w:rsidR="0048204F" w:rsidRPr="008D5B1D">
        <w:rPr>
          <w:szCs w:val="24"/>
        </w:rPr>
        <w:t xml:space="preserve"> because no-one really understands what </w:t>
      </w:r>
      <w:r w:rsidR="002966AB" w:rsidRPr="008D5B1D">
        <w:rPr>
          <w:szCs w:val="24"/>
        </w:rPr>
        <w:t xml:space="preserve">ecosystem services </w:t>
      </w:r>
      <w:r w:rsidR="0048204F" w:rsidRPr="008D5B1D">
        <w:rPr>
          <w:szCs w:val="24"/>
        </w:rPr>
        <w:t>are</w:t>
      </w:r>
      <w:r w:rsidRPr="008D5B1D">
        <w:rPr>
          <w:szCs w:val="24"/>
        </w:rPr>
        <w:t xml:space="preserve"> and</w:t>
      </w:r>
      <w:r w:rsidR="0048204F" w:rsidRPr="008D5B1D">
        <w:rPr>
          <w:szCs w:val="24"/>
        </w:rPr>
        <w:t xml:space="preserve"> the scientific community is continually reinventing </w:t>
      </w:r>
      <w:r w:rsidRPr="008D5B1D">
        <w:rPr>
          <w:szCs w:val="24"/>
        </w:rPr>
        <w:t xml:space="preserve">the </w:t>
      </w:r>
      <w:r w:rsidR="002966AB" w:rsidRPr="008D5B1D">
        <w:rPr>
          <w:szCs w:val="24"/>
        </w:rPr>
        <w:t>ecosystem services</w:t>
      </w:r>
      <w:r w:rsidRPr="008D5B1D">
        <w:rPr>
          <w:szCs w:val="24"/>
        </w:rPr>
        <w:t xml:space="preserve"> concept</w:t>
      </w:r>
      <w:r w:rsidR="001C4839">
        <w:rPr>
          <w:szCs w:val="24"/>
        </w:rPr>
        <w:t xml:space="preserve">, evidenced by the appearance in 2012 of </w:t>
      </w:r>
      <w:r w:rsidR="0034616F">
        <w:rPr>
          <w:szCs w:val="24"/>
        </w:rPr>
        <w:t xml:space="preserve">a </w:t>
      </w:r>
      <w:r w:rsidR="001C4839">
        <w:rPr>
          <w:szCs w:val="24"/>
        </w:rPr>
        <w:t xml:space="preserve">Journal dealing solely with this issue </w:t>
      </w:r>
      <w:r w:rsidR="001C4839" w:rsidRPr="00850F2D">
        <w:rPr>
          <w:szCs w:val="24"/>
        </w:rPr>
        <w:t>(</w:t>
      </w:r>
      <w:proofErr w:type="spellStart"/>
      <w:r w:rsidR="00850F2D" w:rsidRPr="00850F2D">
        <w:rPr>
          <w:szCs w:val="24"/>
        </w:rPr>
        <w:t>Braat</w:t>
      </w:r>
      <w:proofErr w:type="spellEnd"/>
      <w:r w:rsidR="00850F2D" w:rsidRPr="00850F2D">
        <w:rPr>
          <w:szCs w:val="24"/>
        </w:rPr>
        <w:t xml:space="preserve"> 2012</w:t>
      </w:r>
      <w:r w:rsidR="001C4839" w:rsidRPr="00850F2D">
        <w:rPr>
          <w:szCs w:val="24"/>
        </w:rPr>
        <w:t>)</w:t>
      </w:r>
      <w:r w:rsidR="00755F9D" w:rsidRPr="00850F2D">
        <w:rPr>
          <w:szCs w:val="24"/>
        </w:rPr>
        <w:t>.</w:t>
      </w:r>
      <w:r w:rsidR="00755F9D" w:rsidRPr="008D5B1D">
        <w:rPr>
          <w:szCs w:val="24"/>
        </w:rPr>
        <w:t xml:space="preserve">  A more recent construct, broadening the paradigm</w:t>
      </w:r>
      <w:r w:rsidR="002966AB" w:rsidRPr="008D5B1D">
        <w:rPr>
          <w:szCs w:val="24"/>
        </w:rPr>
        <w:t>,</w:t>
      </w:r>
      <w:r w:rsidR="00755F9D" w:rsidRPr="008D5B1D">
        <w:rPr>
          <w:szCs w:val="24"/>
        </w:rPr>
        <w:t xml:space="preserve"> is </w:t>
      </w:r>
      <w:r w:rsidR="00ED6C69" w:rsidRPr="008D5B1D">
        <w:rPr>
          <w:szCs w:val="24"/>
        </w:rPr>
        <w:t xml:space="preserve">a consideration of relational values </w:t>
      </w:r>
      <w:r w:rsidR="0042738A" w:rsidRPr="008D5B1D">
        <w:rPr>
          <w:szCs w:val="24"/>
        </w:rPr>
        <w:t xml:space="preserve">(Chan </w:t>
      </w:r>
      <w:r w:rsidR="0042738A" w:rsidRPr="008D5B1D">
        <w:rPr>
          <w:i/>
          <w:szCs w:val="24"/>
        </w:rPr>
        <w:t>et al.</w:t>
      </w:r>
      <w:r w:rsidR="0042738A" w:rsidRPr="008D5B1D">
        <w:rPr>
          <w:szCs w:val="24"/>
        </w:rPr>
        <w:t xml:space="preserve">  2017) and </w:t>
      </w:r>
      <w:r w:rsidR="00755F9D" w:rsidRPr="008D5B1D">
        <w:rPr>
          <w:szCs w:val="24"/>
        </w:rPr>
        <w:t xml:space="preserve">Natures Contributions to </w:t>
      </w:r>
      <w:r w:rsidR="0042738A" w:rsidRPr="008D5B1D">
        <w:rPr>
          <w:szCs w:val="24"/>
        </w:rPr>
        <w:t>People (</w:t>
      </w:r>
      <w:r w:rsidRPr="008D5B1D">
        <w:rPr>
          <w:szCs w:val="24"/>
        </w:rPr>
        <w:t>Diaz</w:t>
      </w:r>
      <w:r w:rsidR="00371D11" w:rsidRPr="008D5B1D">
        <w:rPr>
          <w:szCs w:val="24"/>
        </w:rPr>
        <w:t xml:space="preserve"> </w:t>
      </w:r>
      <w:r w:rsidR="00371D11" w:rsidRPr="008D5B1D">
        <w:rPr>
          <w:i/>
          <w:szCs w:val="24"/>
        </w:rPr>
        <w:t>et</w:t>
      </w:r>
      <w:r w:rsidR="00F745E7" w:rsidRPr="008D5B1D">
        <w:rPr>
          <w:i/>
          <w:szCs w:val="24"/>
        </w:rPr>
        <w:t xml:space="preserve"> </w:t>
      </w:r>
      <w:r w:rsidR="00371D11" w:rsidRPr="008D5B1D">
        <w:rPr>
          <w:i/>
          <w:szCs w:val="24"/>
        </w:rPr>
        <w:t>al.</w:t>
      </w:r>
      <w:r w:rsidR="00371D11" w:rsidRPr="008D5B1D">
        <w:rPr>
          <w:szCs w:val="24"/>
        </w:rPr>
        <w:t xml:space="preserve"> 2018</w:t>
      </w:r>
      <w:r w:rsidRPr="008D5B1D">
        <w:rPr>
          <w:szCs w:val="24"/>
        </w:rPr>
        <w:t>)</w:t>
      </w:r>
      <w:r w:rsidR="0042738A" w:rsidRPr="008D5B1D">
        <w:rPr>
          <w:szCs w:val="24"/>
        </w:rPr>
        <w:t>.  The latter concept has been used</w:t>
      </w:r>
      <w:r w:rsidR="00755F9D" w:rsidRPr="008D5B1D">
        <w:rPr>
          <w:szCs w:val="24"/>
        </w:rPr>
        <w:t xml:space="preserve"> </w:t>
      </w:r>
      <w:r w:rsidR="0042738A" w:rsidRPr="008D5B1D">
        <w:rPr>
          <w:szCs w:val="24"/>
        </w:rPr>
        <w:t>for the first time</w:t>
      </w:r>
      <w:r w:rsidR="00733BC0" w:rsidRPr="008D5B1D">
        <w:rPr>
          <w:szCs w:val="24"/>
        </w:rPr>
        <w:t xml:space="preserve"> in a range of </w:t>
      </w:r>
      <w:r w:rsidR="00636BE1" w:rsidRPr="008D5B1D">
        <w:rPr>
          <w:szCs w:val="24"/>
        </w:rPr>
        <w:t>a</w:t>
      </w:r>
      <w:r w:rsidR="00733BC0" w:rsidRPr="008D5B1D">
        <w:rPr>
          <w:szCs w:val="24"/>
        </w:rPr>
        <w:t xml:space="preserve">ssessments </w:t>
      </w:r>
      <w:r w:rsidR="008D2430" w:rsidRPr="008D5B1D">
        <w:rPr>
          <w:szCs w:val="24"/>
        </w:rPr>
        <w:t xml:space="preserve">undertaken </w:t>
      </w:r>
      <w:r w:rsidR="00733BC0" w:rsidRPr="008D5B1D">
        <w:rPr>
          <w:szCs w:val="24"/>
        </w:rPr>
        <w:t xml:space="preserve">by </w:t>
      </w:r>
      <w:r w:rsidR="008D2430" w:rsidRPr="008D5B1D">
        <w:rPr>
          <w:szCs w:val="24"/>
        </w:rPr>
        <w:t xml:space="preserve">the </w:t>
      </w:r>
      <w:r w:rsidR="00781DEC" w:rsidRPr="008D5B1D">
        <w:rPr>
          <w:szCs w:val="24"/>
        </w:rPr>
        <w:t xml:space="preserve">Intergovernmental Science-Policy Platform on Biodiversity and Ecosystem Services - </w:t>
      </w:r>
      <w:r w:rsidR="00733BC0" w:rsidRPr="008D5B1D">
        <w:rPr>
          <w:szCs w:val="24"/>
        </w:rPr>
        <w:t xml:space="preserve">IPBES </w:t>
      </w:r>
      <w:r w:rsidR="009660EE" w:rsidRPr="008D5B1D">
        <w:rPr>
          <w:szCs w:val="24"/>
        </w:rPr>
        <w:t>(IPBES</w:t>
      </w:r>
      <w:r w:rsidR="008D2430" w:rsidRPr="008D5B1D">
        <w:rPr>
          <w:szCs w:val="24"/>
        </w:rPr>
        <w:t xml:space="preserve"> </w:t>
      </w:r>
      <w:r w:rsidR="00733BC0" w:rsidRPr="008D5B1D">
        <w:rPr>
          <w:szCs w:val="24"/>
        </w:rPr>
        <w:t>2018)</w:t>
      </w:r>
      <w:r w:rsidR="0048204F" w:rsidRPr="008D5B1D">
        <w:rPr>
          <w:szCs w:val="24"/>
        </w:rPr>
        <w:t>.</w:t>
      </w:r>
    </w:p>
    <w:p w14:paraId="569EB29A" w14:textId="77777777" w:rsidR="0048204F" w:rsidRPr="008D5B1D" w:rsidRDefault="0048204F" w:rsidP="0019451D">
      <w:pPr>
        <w:spacing w:line="480" w:lineRule="auto"/>
        <w:rPr>
          <w:szCs w:val="24"/>
        </w:rPr>
      </w:pPr>
    </w:p>
    <w:p w14:paraId="569EB29B" w14:textId="63761F39" w:rsidR="0048204F" w:rsidRPr="008D5B1D" w:rsidRDefault="00733BC0" w:rsidP="0019451D">
      <w:pPr>
        <w:spacing w:line="480" w:lineRule="auto"/>
        <w:rPr>
          <w:szCs w:val="24"/>
        </w:rPr>
      </w:pPr>
      <w:r w:rsidRPr="008D5B1D">
        <w:rPr>
          <w:szCs w:val="24"/>
        </w:rPr>
        <w:lastRenderedPageBreak/>
        <w:t xml:space="preserve">In </w:t>
      </w:r>
      <w:r w:rsidR="003A1BE5" w:rsidRPr="008D5B1D">
        <w:rPr>
          <w:szCs w:val="24"/>
        </w:rPr>
        <w:t>a similar vein</w:t>
      </w:r>
      <w:r w:rsidRPr="008D5B1D">
        <w:rPr>
          <w:szCs w:val="24"/>
        </w:rPr>
        <w:t xml:space="preserve">, </w:t>
      </w:r>
      <w:r w:rsidR="00B97AE8" w:rsidRPr="008D5B1D">
        <w:rPr>
          <w:szCs w:val="24"/>
        </w:rPr>
        <w:t xml:space="preserve">Bowman </w:t>
      </w:r>
      <w:r w:rsidR="00B97AE8" w:rsidRPr="008D5B1D">
        <w:rPr>
          <w:i/>
          <w:szCs w:val="24"/>
        </w:rPr>
        <w:t>et al.</w:t>
      </w:r>
      <w:r w:rsidR="00B97AE8" w:rsidRPr="008D5B1D">
        <w:rPr>
          <w:szCs w:val="24"/>
        </w:rPr>
        <w:t xml:space="preserve"> </w:t>
      </w:r>
      <w:r w:rsidR="003A1BE5" w:rsidRPr="008D5B1D">
        <w:rPr>
          <w:szCs w:val="24"/>
        </w:rPr>
        <w:t>(</w:t>
      </w:r>
      <w:r w:rsidR="00B97AE8" w:rsidRPr="008D5B1D">
        <w:rPr>
          <w:szCs w:val="24"/>
        </w:rPr>
        <w:t>2017</w:t>
      </w:r>
      <w:r w:rsidR="003A1BE5" w:rsidRPr="008D5B1D">
        <w:rPr>
          <w:szCs w:val="24"/>
        </w:rPr>
        <w:t>)</w:t>
      </w:r>
      <w:r w:rsidR="00B97AE8" w:rsidRPr="008D5B1D">
        <w:rPr>
          <w:szCs w:val="24"/>
        </w:rPr>
        <w:t xml:space="preserve"> have introduced the term</w:t>
      </w:r>
      <w:r w:rsidR="0048204F" w:rsidRPr="008D5B1D">
        <w:rPr>
          <w:szCs w:val="24"/>
        </w:rPr>
        <w:t xml:space="preserve"> Renewal Ecology</w:t>
      </w:r>
      <w:r w:rsidRPr="008D5B1D">
        <w:rPr>
          <w:szCs w:val="24"/>
        </w:rPr>
        <w:t xml:space="preserve"> which they</w:t>
      </w:r>
      <w:r w:rsidR="00B97AE8" w:rsidRPr="008D5B1D">
        <w:rPr>
          <w:szCs w:val="24"/>
        </w:rPr>
        <w:t xml:space="preserve"> characterise as</w:t>
      </w:r>
      <w:r w:rsidR="0048204F" w:rsidRPr="008D5B1D">
        <w:rPr>
          <w:szCs w:val="24"/>
        </w:rPr>
        <w:t xml:space="preserve"> the science essential for creating and managing ecosystems to maximise both biodiversity and human wellbeing in the face of rapid environmental change.  </w:t>
      </w:r>
      <w:r w:rsidR="009C1127" w:rsidRPr="008D5B1D">
        <w:rPr>
          <w:szCs w:val="24"/>
        </w:rPr>
        <w:t>While t</w:t>
      </w:r>
      <w:r w:rsidR="0048204F" w:rsidRPr="008D5B1D">
        <w:rPr>
          <w:szCs w:val="24"/>
        </w:rPr>
        <w:t xml:space="preserve">hey don't mention killing </w:t>
      </w:r>
      <w:r w:rsidR="00826099" w:rsidRPr="008D5B1D">
        <w:rPr>
          <w:i/>
          <w:szCs w:val="24"/>
        </w:rPr>
        <w:t>per se</w:t>
      </w:r>
      <w:r w:rsidR="00826099" w:rsidRPr="008D5B1D">
        <w:rPr>
          <w:szCs w:val="24"/>
        </w:rPr>
        <w:t xml:space="preserve">, </w:t>
      </w:r>
      <w:r w:rsidRPr="008D5B1D">
        <w:rPr>
          <w:szCs w:val="24"/>
        </w:rPr>
        <w:t>it would seem implicit in their framing several of several of the themes</w:t>
      </w:r>
      <w:r w:rsidR="0048204F" w:rsidRPr="008D5B1D">
        <w:rPr>
          <w:szCs w:val="24"/>
        </w:rPr>
        <w:t xml:space="preserve"> </w:t>
      </w:r>
      <w:r w:rsidR="00826099" w:rsidRPr="008D5B1D">
        <w:rPr>
          <w:szCs w:val="24"/>
        </w:rPr>
        <w:t>of renewal ecology.</w:t>
      </w:r>
      <w:r w:rsidRPr="008D5B1D">
        <w:rPr>
          <w:szCs w:val="24"/>
        </w:rPr>
        <w:t xml:space="preserve">  This</w:t>
      </w:r>
      <w:r w:rsidR="001C4839">
        <w:rPr>
          <w:szCs w:val="24"/>
        </w:rPr>
        <w:t xml:space="preserve"> renewal ecology</w:t>
      </w:r>
      <w:r w:rsidRPr="008D5B1D">
        <w:rPr>
          <w:szCs w:val="24"/>
        </w:rPr>
        <w:t xml:space="preserve"> concept is an inte</w:t>
      </w:r>
      <w:r w:rsidR="00F67BC8" w:rsidRPr="008D5B1D">
        <w:rPr>
          <w:szCs w:val="24"/>
        </w:rPr>
        <w:t>re</w:t>
      </w:r>
      <w:r w:rsidRPr="008D5B1D">
        <w:rPr>
          <w:szCs w:val="24"/>
        </w:rPr>
        <w:t xml:space="preserve">sting one, which is at the intersection of several of the new paradigms being developed and tested in ecology and conservation </w:t>
      </w:r>
      <w:r w:rsidR="00EA01A0" w:rsidRPr="008D5B1D">
        <w:rPr>
          <w:szCs w:val="24"/>
        </w:rPr>
        <w:t>b</w:t>
      </w:r>
      <w:r w:rsidRPr="008D5B1D">
        <w:rPr>
          <w:szCs w:val="24"/>
        </w:rPr>
        <w:t xml:space="preserve">iology, all recognising </w:t>
      </w:r>
      <w:r w:rsidR="00EA01A0" w:rsidRPr="008D5B1D">
        <w:rPr>
          <w:szCs w:val="24"/>
        </w:rPr>
        <w:t>(</w:t>
      </w:r>
      <w:r w:rsidRPr="008D5B1D">
        <w:rPr>
          <w:szCs w:val="24"/>
        </w:rPr>
        <w:t>if not explicitly</w:t>
      </w:r>
      <w:r w:rsidR="00EA01A0" w:rsidRPr="008D5B1D">
        <w:rPr>
          <w:szCs w:val="24"/>
        </w:rPr>
        <w:t>)</w:t>
      </w:r>
      <w:r w:rsidRPr="008D5B1D">
        <w:rPr>
          <w:szCs w:val="24"/>
        </w:rPr>
        <w:t xml:space="preserve"> that people are part of nature, not apart from it.</w:t>
      </w:r>
    </w:p>
    <w:p w14:paraId="569EB29C" w14:textId="77777777" w:rsidR="0048204F" w:rsidRPr="008D5B1D" w:rsidRDefault="0048204F" w:rsidP="0019451D">
      <w:pPr>
        <w:spacing w:line="480" w:lineRule="auto"/>
        <w:rPr>
          <w:szCs w:val="24"/>
        </w:rPr>
      </w:pPr>
    </w:p>
    <w:p w14:paraId="04BE5A49" w14:textId="1D95F1DD" w:rsidR="00733BC0" w:rsidRPr="008D5B1D" w:rsidRDefault="00733BC0" w:rsidP="0019451D">
      <w:pPr>
        <w:spacing w:line="480" w:lineRule="auto"/>
        <w:rPr>
          <w:szCs w:val="24"/>
        </w:rPr>
      </w:pPr>
      <w:r w:rsidRPr="008D5B1D">
        <w:rPr>
          <w:szCs w:val="24"/>
        </w:rPr>
        <w:t xml:space="preserve">As part of their concept of renewal ecology, nature </w:t>
      </w:r>
      <w:r w:rsidR="00B313F0" w:rsidRPr="008D5B1D">
        <w:rPr>
          <w:szCs w:val="24"/>
        </w:rPr>
        <w:t>c</w:t>
      </w:r>
      <w:r w:rsidR="0048204F" w:rsidRPr="008D5B1D">
        <w:rPr>
          <w:szCs w:val="24"/>
        </w:rPr>
        <w:t xml:space="preserve">onservation </w:t>
      </w:r>
      <w:r w:rsidRPr="008D5B1D">
        <w:rPr>
          <w:szCs w:val="24"/>
        </w:rPr>
        <w:t xml:space="preserve">can be seen to </w:t>
      </w:r>
      <w:r w:rsidR="00F67BC8" w:rsidRPr="008D5B1D">
        <w:rPr>
          <w:szCs w:val="24"/>
        </w:rPr>
        <w:t>be not</w:t>
      </w:r>
      <w:r w:rsidR="0048204F" w:rsidRPr="008D5B1D">
        <w:rPr>
          <w:szCs w:val="24"/>
        </w:rPr>
        <w:t xml:space="preserve"> just about gene</w:t>
      </w:r>
      <w:r w:rsidR="00636BE1" w:rsidRPr="008D5B1D">
        <w:rPr>
          <w:szCs w:val="24"/>
        </w:rPr>
        <w:t>s,</w:t>
      </w:r>
      <w:r w:rsidR="0048204F" w:rsidRPr="008D5B1D">
        <w:rPr>
          <w:szCs w:val="24"/>
        </w:rPr>
        <w:t xml:space="preserve"> </w:t>
      </w:r>
      <w:r w:rsidR="00190FB8" w:rsidRPr="008D5B1D">
        <w:rPr>
          <w:szCs w:val="24"/>
        </w:rPr>
        <w:t>species,</w:t>
      </w:r>
      <w:r w:rsidR="0048204F" w:rsidRPr="008D5B1D">
        <w:rPr>
          <w:szCs w:val="24"/>
        </w:rPr>
        <w:t xml:space="preserve"> or ecosystems.  It's about how we, as a species, continue to interact with the rest of the species on the planet.  MacDonald </w:t>
      </w:r>
      <w:r w:rsidR="003A1BE5" w:rsidRPr="008D5B1D">
        <w:rPr>
          <w:i/>
          <w:szCs w:val="24"/>
        </w:rPr>
        <w:t>et al.</w:t>
      </w:r>
      <w:r w:rsidR="003A1BE5" w:rsidRPr="008D5B1D">
        <w:rPr>
          <w:szCs w:val="24"/>
        </w:rPr>
        <w:t xml:space="preserve"> </w:t>
      </w:r>
      <w:r w:rsidR="00826099" w:rsidRPr="008D5B1D">
        <w:rPr>
          <w:szCs w:val="24"/>
        </w:rPr>
        <w:t>(</w:t>
      </w:r>
      <w:r w:rsidR="0048204F" w:rsidRPr="008D5B1D">
        <w:rPr>
          <w:szCs w:val="24"/>
        </w:rPr>
        <w:t>2006</w:t>
      </w:r>
      <w:r w:rsidR="00826099" w:rsidRPr="008D5B1D">
        <w:rPr>
          <w:szCs w:val="24"/>
        </w:rPr>
        <w:t>)</w:t>
      </w:r>
      <w:r w:rsidRPr="008D5B1D">
        <w:rPr>
          <w:szCs w:val="24"/>
        </w:rPr>
        <w:t xml:space="preserve"> note </w:t>
      </w:r>
      <w:r w:rsidR="0048204F" w:rsidRPr="008D5B1D">
        <w:rPr>
          <w:szCs w:val="24"/>
        </w:rPr>
        <w:t>"Once the emphasis was on protection, now it's integration."  Again, it's this integration</w:t>
      </w:r>
      <w:r w:rsidR="00826099" w:rsidRPr="008D5B1D">
        <w:rPr>
          <w:szCs w:val="24"/>
        </w:rPr>
        <w:t xml:space="preserve"> that </w:t>
      </w:r>
      <w:r w:rsidRPr="008D5B1D">
        <w:rPr>
          <w:szCs w:val="24"/>
        </w:rPr>
        <w:t>conservation biology and ecological science</w:t>
      </w:r>
      <w:r w:rsidR="00621D42" w:rsidRPr="008D5B1D">
        <w:rPr>
          <w:szCs w:val="24"/>
        </w:rPr>
        <w:t xml:space="preserve">, within a political </w:t>
      </w:r>
      <w:r w:rsidR="004959EB" w:rsidRPr="008D5B1D">
        <w:rPr>
          <w:szCs w:val="24"/>
        </w:rPr>
        <w:t>framing, must</w:t>
      </w:r>
      <w:r w:rsidRPr="008D5B1D">
        <w:rPr>
          <w:szCs w:val="24"/>
        </w:rPr>
        <w:t xml:space="preserve"> </w:t>
      </w:r>
      <w:r w:rsidR="0000638E" w:rsidRPr="008D5B1D">
        <w:rPr>
          <w:szCs w:val="24"/>
        </w:rPr>
        <w:t>develop if</w:t>
      </w:r>
      <w:r w:rsidR="00B313F0" w:rsidRPr="008D5B1D">
        <w:rPr>
          <w:szCs w:val="24"/>
        </w:rPr>
        <w:t xml:space="preserve"> they are to remain relevant to human </w:t>
      </w:r>
      <w:r w:rsidR="003B56F2" w:rsidRPr="008D5B1D">
        <w:rPr>
          <w:szCs w:val="24"/>
        </w:rPr>
        <w:t>survival in this century and beyond</w:t>
      </w:r>
      <w:r w:rsidR="0048204F" w:rsidRPr="008D5B1D">
        <w:rPr>
          <w:szCs w:val="24"/>
        </w:rPr>
        <w:t xml:space="preserve">.  </w:t>
      </w:r>
    </w:p>
    <w:p w14:paraId="6ECBC07E" w14:textId="19A48F52" w:rsidR="00621D42" w:rsidRPr="008D5B1D" w:rsidRDefault="00621D42" w:rsidP="0019451D">
      <w:pPr>
        <w:spacing w:line="480" w:lineRule="auto"/>
        <w:rPr>
          <w:szCs w:val="24"/>
        </w:rPr>
      </w:pPr>
    </w:p>
    <w:p w14:paraId="591B05D8" w14:textId="23F4316C" w:rsidR="00621D42" w:rsidRPr="008D5B1D" w:rsidRDefault="00621D42" w:rsidP="0019451D">
      <w:pPr>
        <w:spacing w:line="480" w:lineRule="auto"/>
        <w:rPr>
          <w:b/>
          <w:szCs w:val="24"/>
        </w:rPr>
      </w:pPr>
      <w:r w:rsidRPr="008D5B1D">
        <w:rPr>
          <w:b/>
          <w:szCs w:val="24"/>
        </w:rPr>
        <w:t>Conclusion</w:t>
      </w:r>
    </w:p>
    <w:p w14:paraId="5D7D2253" w14:textId="77777777" w:rsidR="00733BC0" w:rsidRPr="008D5B1D" w:rsidRDefault="00733BC0" w:rsidP="0019451D">
      <w:pPr>
        <w:spacing w:line="480" w:lineRule="auto"/>
        <w:rPr>
          <w:szCs w:val="24"/>
        </w:rPr>
      </w:pPr>
    </w:p>
    <w:p w14:paraId="569EB29D" w14:textId="6271915F" w:rsidR="0048204F" w:rsidRPr="008D5B1D" w:rsidRDefault="00826099" w:rsidP="0019451D">
      <w:pPr>
        <w:spacing w:line="480" w:lineRule="auto"/>
        <w:rPr>
          <w:szCs w:val="24"/>
        </w:rPr>
      </w:pPr>
      <w:r w:rsidRPr="008D5B1D">
        <w:rPr>
          <w:szCs w:val="24"/>
        </w:rPr>
        <w:t>As the pudding owners discovered, legal frameworks are</w:t>
      </w:r>
      <w:r w:rsidR="0048204F" w:rsidRPr="008D5B1D">
        <w:rPr>
          <w:szCs w:val="24"/>
        </w:rPr>
        <w:t xml:space="preserve"> incapable of swift response</w:t>
      </w:r>
      <w:r w:rsidR="00733BC0" w:rsidRPr="008D5B1D">
        <w:rPr>
          <w:szCs w:val="24"/>
        </w:rPr>
        <w:t>, and often take more in time and resources than they give back</w:t>
      </w:r>
      <w:r w:rsidR="0048204F" w:rsidRPr="008D5B1D">
        <w:rPr>
          <w:szCs w:val="24"/>
        </w:rPr>
        <w:t xml:space="preserve">.  We need to understand how national laws, governmental </w:t>
      </w:r>
      <w:r w:rsidR="00190FB8" w:rsidRPr="008D5B1D">
        <w:rPr>
          <w:szCs w:val="24"/>
        </w:rPr>
        <w:t>processes,</w:t>
      </w:r>
      <w:r w:rsidR="0048204F" w:rsidRPr="008D5B1D">
        <w:rPr>
          <w:szCs w:val="24"/>
        </w:rPr>
        <w:t xml:space="preserve"> and policy work together and we need to use much more effectively the science</w:t>
      </w:r>
      <w:r w:rsidR="003B56F2" w:rsidRPr="008D5B1D">
        <w:rPr>
          <w:szCs w:val="24"/>
        </w:rPr>
        <w:t>-</w:t>
      </w:r>
      <w:r w:rsidR="0048204F" w:rsidRPr="008D5B1D">
        <w:rPr>
          <w:szCs w:val="24"/>
        </w:rPr>
        <w:t xml:space="preserve">policy </w:t>
      </w:r>
      <w:r w:rsidR="0048204F" w:rsidRPr="008D5B1D">
        <w:rPr>
          <w:szCs w:val="24"/>
        </w:rPr>
        <w:lastRenderedPageBreak/>
        <w:t>interface.</w:t>
      </w:r>
    </w:p>
    <w:p w14:paraId="569EB29E" w14:textId="77777777" w:rsidR="0048204F" w:rsidRPr="008D5B1D" w:rsidRDefault="0048204F" w:rsidP="0019451D">
      <w:pPr>
        <w:spacing w:line="480" w:lineRule="auto"/>
        <w:rPr>
          <w:szCs w:val="24"/>
        </w:rPr>
      </w:pPr>
    </w:p>
    <w:p w14:paraId="569EB29F" w14:textId="05965752" w:rsidR="0048204F" w:rsidRPr="008D5B1D" w:rsidRDefault="00826099" w:rsidP="0019451D">
      <w:pPr>
        <w:spacing w:line="480" w:lineRule="auto"/>
        <w:rPr>
          <w:szCs w:val="24"/>
        </w:rPr>
      </w:pPr>
      <w:r w:rsidRPr="008D5B1D">
        <w:rPr>
          <w:szCs w:val="24"/>
        </w:rPr>
        <w:t>Firstly, we</w:t>
      </w:r>
      <w:r w:rsidR="0048204F" w:rsidRPr="008D5B1D">
        <w:rPr>
          <w:szCs w:val="24"/>
        </w:rPr>
        <w:t xml:space="preserve"> need to reframe the debate</w:t>
      </w:r>
      <w:r w:rsidR="003B56F2" w:rsidRPr="008D5B1D">
        <w:rPr>
          <w:szCs w:val="24"/>
        </w:rPr>
        <w:t xml:space="preserve"> by</w:t>
      </w:r>
      <w:r w:rsidR="0048204F" w:rsidRPr="008D5B1D">
        <w:rPr>
          <w:szCs w:val="24"/>
        </w:rPr>
        <w:t xml:space="preserve"> bring</w:t>
      </w:r>
      <w:r w:rsidR="003B56F2" w:rsidRPr="008D5B1D">
        <w:rPr>
          <w:szCs w:val="24"/>
        </w:rPr>
        <w:t>ing</w:t>
      </w:r>
      <w:r w:rsidR="0048204F" w:rsidRPr="008D5B1D">
        <w:rPr>
          <w:szCs w:val="24"/>
        </w:rPr>
        <w:t xml:space="preserve"> all the actors together </w:t>
      </w:r>
      <w:r w:rsidR="0096695E" w:rsidRPr="008D5B1D">
        <w:rPr>
          <w:szCs w:val="24"/>
        </w:rPr>
        <w:t xml:space="preserve">in an integrated way. Such integration is often not well-received by the legal sector as laws are basically inflexible.  </w:t>
      </w:r>
      <w:r w:rsidR="00226092" w:rsidRPr="008D5B1D">
        <w:rPr>
          <w:szCs w:val="24"/>
        </w:rPr>
        <w:t>Protected</w:t>
      </w:r>
      <w:r w:rsidR="003F5E60" w:rsidRPr="008D5B1D">
        <w:rPr>
          <w:szCs w:val="24"/>
        </w:rPr>
        <w:t xml:space="preserve"> Area legislation is the exemplar here</w:t>
      </w:r>
      <w:r w:rsidR="006342FD" w:rsidRPr="008D5B1D">
        <w:rPr>
          <w:szCs w:val="24"/>
        </w:rPr>
        <w:t xml:space="preserve">: while it can provide </w:t>
      </w:r>
      <w:r w:rsidR="00226092" w:rsidRPr="008D5B1D">
        <w:rPr>
          <w:szCs w:val="24"/>
        </w:rPr>
        <w:t>sanctions</w:t>
      </w:r>
      <w:r w:rsidR="006342FD" w:rsidRPr="008D5B1D">
        <w:rPr>
          <w:szCs w:val="24"/>
        </w:rPr>
        <w:t xml:space="preserve"> against a range of human activities it </w:t>
      </w:r>
      <w:r w:rsidR="00226092" w:rsidRPr="008D5B1D">
        <w:rPr>
          <w:szCs w:val="24"/>
        </w:rPr>
        <w:t>is powerless to stop the relentless march of global change. A</w:t>
      </w:r>
      <w:r w:rsidR="0096695E" w:rsidRPr="008D5B1D">
        <w:rPr>
          <w:szCs w:val="24"/>
        </w:rPr>
        <w:t xml:space="preserve"> different but equally effective process to achieve effective conservation would be</w:t>
      </w:r>
      <w:r w:rsidR="0048204F" w:rsidRPr="008D5B1D">
        <w:rPr>
          <w:szCs w:val="24"/>
        </w:rPr>
        <w:t xml:space="preserve"> to use policy instruments</w:t>
      </w:r>
      <w:r w:rsidR="0096695E" w:rsidRPr="008D5B1D">
        <w:rPr>
          <w:szCs w:val="24"/>
        </w:rPr>
        <w:t>, as</w:t>
      </w:r>
      <w:r w:rsidR="0048204F" w:rsidRPr="008D5B1D">
        <w:rPr>
          <w:szCs w:val="24"/>
        </w:rPr>
        <w:t xml:space="preserve"> </w:t>
      </w:r>
      <w:r w:rsidR="0096695E" w:rsidRPr="008D5B1D">
        <w:rPr>
          <w:szCs w:val="24"/>
        </w:rPr>
        <w:t>they</w:t>
      </w:r>
      <w:r w:rsidR="0048204F" w:rsidRPr="008D5B1D">
        <w:rPr>
          <w:szCs w:val="24"/>
        </w:rPr>
        <w:t xml:space="preserve"> are more flexible and can achieve results more </w:t>
      </w:r>
      <w:r w:rsidR="0096695E" w:rsidRPr="008D5B1D">
        <w:rPr>
          <w:szCs w:val="24"/>
        </w:rPr>
        <w:t xml:space="preserve">effectively and more </w:t>
      </w:r>
      <w:r w:rsidR="0048204F" w:rsidRPr="008D5B1D">
        <w:rPr>
          <w:szCs w:val="24"/>
        </w:rPr>
        <w:t>quickly</w:t>
      </w:r>
      <w:r w:rsidRPr="008D5B1D">
        <w:rPr>
          <w:szCs w:val="24"/>
        </w:rPr>
        <w:t>.  In the context of the subject of this special issue, we</w:t>
      </w:r>
      <w:r w:rsidR="0048204F" w:rsidRPr="008D5B1D">
        <w:rPr>
          <w:szCs w:val="24"/>
        </w:rPr>
        <w:t xml:space="preserve"> do </w:t>
      </w:r>
      <w:r w:rsidR="0096695E" w:rsidRPr="008D5B1D">
        <w:rPr>
          <w:szCs w:val="24"/>
        </w:rPr>
        <w:t xml:space="preserve">indeed </w:t>
      </w:r>
      <w:r w:rsidR="0048204F" w:rsidRPr="008D5B1D">
        <w:rPr>
          <w:szCs w:val="24"/>
        </w:rPr>
        <w:t xml:space="preserve">need killing as part of conservation's armoury.  Postponing killing operations </w:t>
      </w:r>
      <w:r w:rsidR="0096695E" w:rsidRPr="008D5B1D">
        <w:rPr>
          <w:szCs w:val="24"/>
        </w:rPr>
        <w:t xml:space="preserve">necessary for achieving targeted results for conservation management </w:t>
      </w:r>
      <w:r w:rsidR="0048204F" w:rsidRPr="008D5B1D">
        <w:rPr>
          <w:szCs w:val="24"/>
        </w:rPr>
        <w:t xml:space="preserve">usually makes things worse.  </w:t>
      </w:r>
      <w:r w:rsidRPr="008D5B1D">
        <w:rPr>
          <w:szCs w:val="24"/>
        </w:rPr>
        <w:t xml:space="preserve">Issues in </w:t>
      </w:r>
      <w:r w:rsidR="0096695E" w:rsidRPr="008D5B1D">
        <w:rPr>
          <w:szCs w:val="24"/>
        </w:rPr>
        <w:t>some</w:t>
      </w:r>
      <w:r w:rsidR="0048204F" w:rsidRPr="008D5B1D">
        <w:rPr>
          <w:szCs w:val="24"/>
        </w:rPr>
        <w:t xml:space="preserve"> National Park</w:t>
      </w:r>
      <w:r w:rsidR="0096695E" w:rsidRPr="008D5B1D">
        <w:rPr>
          <w:szCs w:val="24"/>
        </w:rPr>
        <w:t>s</w:t>
      </w:r>
      <w:r w:rsidR="0048204F" w:rsidRPr="008D5B1D">
        <w:rPr>
          <w:szCs w:val="24"/>
        </w:rPr>
        <w:t xml:space="preserve"> with expanding kangaroo populations </w:t>
      </w:r>
      <w:r w:rsidR="0096695E" w:rsidRPr="008D5B1D">
        <w:rPr>
          <w:szCs w:val="24"/>
        </w:rPr>
        <w:t xml:space="preserve">causing negative impacts on vegetation </w:t>
      </w:r>
      <w:r w:rsidR="0048204F" w:rsidRPr="008D5B1D">
        <w:rPr>
          <w:szCs w:val="24"/>
        </w:rPr>
        <w:t xml:space="preserve">in the face of </w:t>
      </w:r>
      <w:r w:rsidR="0096695E" w:rsidRPr="008D5B1D">
        <w:rPr>
          <w:szCs w:val="24"/>
        </w:rPr>
        <w:t xml:space="preserve">extended periods of </w:t>
      </w:r>
      <w:r w:rsidR="0048204F" w:rsidRPr="008D5B1D">
        <w:rPr>
          <w:szCs w:val="24"/>
        </w:rPr>
        <w:t xml:space="preserve">drought </w:t>
      </w:r>
      <w:r w:rsidR="000309CC" w:rsidRPr="008D5B1D">
        <w:rPr>
          <w:szCs w:val="24"/>
        </w:rPr>
        <w:t>are a</w:t>
      </w:r>
      <w:r w:rsidR="0096695E" w:rsidRPr="008D5B1D">
        <w:rPr>
          <w:szCs w:val="24"/>
        </w:rPr>
        <w:t xml:space="preserve"> clear demonstration of this issue</w:t>
      </w:r>
      <w:r w:rsidR="00C82780" w:rsidRPr="008D5B1D">
        <w:rPr>
          <w:szCs w:val="24"/>
        </w:rPr>
        <w:t xml:space="preserve"> (</w:t>
      </w:r>
      <w:r w:rsidR="000C2B86" w:rsidRPr="008D5B1D">
        <w:rPr>
          <w:szCs w:val="24"/>
        </w:rPr>
        <w:t>e.g.</w:t>
      </w:r>
      <w:r w:rsidR="00C82780" w:rsidRPr="008D5B1D">
        <w:rPr>
          <w:szCs w:val="24"/>
        </w:rPr>
        <w:t xml:space="preserve"> </w:t>
      </w:r>
      <w:r w:rsidR="000C2B86" w:rsidRPr="008D5B1D">
        <w:rPr>
          <w:szCs w:val="24"/>
        </w:rPr>
        <w:t>Department of Conservation and Environment, Victoria. 1990)</w:t>
      </w:r>
      <w:r w:rsidR="007E2303">
        <w:rPr>
          <w:szCs w:val="24"/>
        </w:rPr>
        <w:t>.</w:t>
      </w:r>
    </w:p>
    <w:p w14:paraId="569EB2A0" w14:textId="77777777" w:rsidR="0048204F" w:rsidRPr="008D5B1D" w:rsidRDefault="0048204F" w:rsidP="0019451D">
      <w:pPr>
        <w:spacing w:line="480" w:lineRule="auto"/>
        <w:rPr>
          <w:szCs w:val="24"/>
        </w:rPr>
      </w:pPr>
    </w:p>
    <w:p w14:paraId="569EB2A1" w14:textId="666FFFE0" w:rsidR="0048204F" w:rsidRPr="008D5B1D" w:rsidRDefault="0048204F" w:rsidP="0019451D">
      <w:pPr>
        <w:spacing w:line="480" w:lineRule="auto"/>
        <w:rPr>
          <w:szCs w:val="24"/>
        </w:rPr>
      </w:pPr>
      <w:r w:rsidRPr="008D5B1D">
        <w:rPr>
          <w:szCs w:val="24"/>
        </w:rPr>
        <w:t xml:space="preserve">Killing for conservation must then be part of what is increasingly being described as a good </w:t>
      </w:r>
      <w:bookmarkStart w:id="1" w:name="_Hlk507859859"/>
      <w:r w:rsidR="00D345B5" w:rsidRPr="008D5B1D">
        <w:rPr>
          <w:szCs w:val="24"/>
        </w:rPr>
        <w:t>Anthropocene</w:t>
      </w:r>
      <w:bookmarkEnd w:id="1"/>
      <w:r w:rsidR="0096695E" w:rsidRPr="008D5B1D">
        <w:rPr>
          <w:szCs w:val="24"/>
        </w:rPr>
        <w:t xml:space="preserve"> (</w:t>
      </w:r>
      <w:r w:rsidR="00CA5747" w:rsidRPr="008D5B1D">
        <w:rPr>
          <w:szCs w:val="24"/>
        </w:rPr>
        <w:t xml:space="preserve">Kunnas </w:t>
      </w:r>
      <w:r w:rsidR="00717ADC" w:rsidRPr="008D5B1D">
        <w:rPr>
          <w:szCs w:val="24"/>
        </w:rPr>
        <w:t>2017</w:t>
      </w:r>
      <w:r w:rsidR="0096695E" w:rsidRPr="008D5B1D">
        <w:rPr>
          <w:szCs w:val="24"/>
        </w:rPr>
        <w:t>)</w:t>
      </w:r>
      <w:r w:rsidRPr="008D5B1D">
        <w:rPr>
          <w:szCs w:val="24"/>
        </w:rPr>
        <w:t xml:space="preserve">.  It's a choice we can make between a good </w:t>
      </w:r>
      <w:r w:rsidR="00D345B5" w:rsidRPr="008D5B1D">
        <w:rPr>
          <w:szCs w:val="24"/>
        </w:rPr>
        <w:t>Anthropocene</w:t>
      </w:r>
      <w:r w:rsidRPr="008D5B1D">
        <w:rPr>
          <w:szCs w:val="24"/>
        </w:rPr>
        <w:t xml:space="preserve"> and a bad </w:t>
      </w:r>
      <w:r w:rsidR="00D345B5" w:rsidRPr="008D5B1D">
        <w:rPr>
          <w:szCs w:val="24"/>
        </w:rPr>
        <w:t>Anthropocene</w:t>
      </w:r>
      <w:r w:rsidRPr="008D5B1D">
        <w:rPr>
          <w:szCs w:val="24"/>
        </w:rPr>
        <w:t xml:space="preserve">, but even killing </w:t>
      </w:r>
      <w:r w:rsidR="0096695E" w:rsidRPr="008D5B1D">
        <w:rPr>
          <w:szCs w:val="24"/>
        </w:rPr>
        <w:t xml:space="preserve">for conservation </w:t>
      </w:r>
      <w:r w:rsidRPr="008D5B1D">
        <w:rPr>
          <w:szCs w:val="24"/>
        </w:rPr>
        <w:t xml:space="preserve">will not remove </w:t>
      </w:r>
      <w:r w:rsidR="0096695E" w:rsidRPr="008D5B1D">
        <w:rPr>
          <w:szCs w:val="24"/>
        </w:rPr>
        <w:t xml:space="preserve">the need for control through strong management objectives </w:t>
      </w:r>
      <w:r w:rsidRPr="008D5B1D">
        <w:rPr>
          <w:szCs w:val="24"/>
        </w:rPr>
        <w:t>unless circum</w:t>
      </w:r>
      <w:r w:rsidR="0096695E" w:rsidRPr="008D5B1D">
        <w:rPr>
          <w:szCs w:val="24"/>
        </w:rPr>
        <w:t xml:space="preserve">stances are exceptional.  Using another storybook </w:t>
      </w:r>
      <w:r w:rsidR="00F67BC8" w:rsidRPr="008D5B1D">
        <w:rPr>
          <w:szCs w:val="24"/>
        </w:rPr>
        <w:t xml:space="preserve">character, </w:t>
      </w:r>
      <w:r w:rsidR="00D345B5" w:rsidRPr="008D5B1D">
        <w:rPr>
          <w:szCs w:val="24"/>
        </w:rPr>
        <w:t xml:space="preserve">the Cheshire </w:t>
      </w:r>
      <w:r w:rsidR="00A978DE" w:rsidRPr="008D5B1D">
        <w:rPr>
          <w:szCs w:val="24"/>
        </w:rPr>
        <w:t>C</w:t>
      </w:r>
      <w:r w:rsidR="00D345B5" w:rsidRPr="008D5B1D">
        <w:rPr>
          <w:szCs w:val="24"/>
        </w:rPr>
        <w:t>at in Carroll (</w:t>
      </w:r>
      <w:r w:rsidR="005B2A6C" w:rsidRPr="008D5B1D">
        <w:rPr>
          <w:szCs w:val="24"/>
        </w:rPr>
        <w:t>1865</w:t>
      </w:r>
      <w:r w:rsidR="00D345B5" w:rsidRPr="008D5B1D">
        <w:rPr>
          <w:szCs w:val="24"/>
        </w:rPr>
        <w:t>) might say</w:t>
      </w:r>
      <w:r w:rsidRPr="008D5B1D">
        <w:rPr>
          <w:szCs w:val="24"/>
        </w:rPr>
        <w:t xml:space="preserve">, "I'm feral and I've changed your ecosystems forever."  </w:t>
      </w:r>
      <w:r w:rsidR="00D345B5" w:rsidRPr="008D5B1D">
        <w:rPr>
          <w:szCs w:val="24"/>
        </w:rPr>
        <w:t>Which means</w:t>
      </w:r>
      <w:r w:rsidRPr="008D5B1D">
        <w:rPr>
          <w:szCs w:val="24"/>
        </w:rPr>
        <w:t xml:space="preserve"> shooting all the cats will not </w:t>
      </w:r>
      <w:r w:rsidR="007E2303">
        <w:rPr>
          <w:szCs w:val="24"/>
        </w:rPr>
        <w:lastRenderedPageBreak/>
        <w:t xml:space="preserve">necessarily </w:t>
      </w:r>
      <w:r w:rsidRPr="008D5B1D">
        <w:rPr>
          <w:szCs w:val="24"/>
        </w:rPr>
        <w:t xml:space="preserve">solve </w:t>
      </w:r>
      <w:r w:rsidR="00D345B5" w:rsidRPr="008D5B1D">
        <w:rPr>
          <w:szCs w:val="24"/>
        </w:rPr>
        <w:t>the key problem</w:t>
      </w:r>
      <w:r w:rsidR="0096695E" w:rsidRPr="008D5B1D">
        <w:rPr>
          <w:szCs w:val="24"/>
        </w:rPr>
        <w:t xml:space="preserve"> for many threatened </w:t>
      </w:r>
      <w:r w:rsidR="007E2303">
        <w:rPr>
          <w:szCs w:val="24"/>
        </w:rPr>
        <w:t>native species</w:t>
      </w:r>
      <w:r w:rsidRPr="008D5B1D">
        <w:rPr>
          <w:szCs w:val="24"/>
        </w:rPr>
        <w:t xml:space="preserve"> because the </w:t>
      </w:r>
      <w:r w:rsidR="008B635F" w:rsidRPr="008D5B1D">
        <w:rPr>
          <w:szCs w:val="24"/>
        </w:rPr>
        <w:t xml:space="preserve">feral </w:t>
      </w:r>
      <w:r w:rsidRPr="008D5B1D">
        <w:rPr>
          <w:szCs w:val="24"/>
        </w:rPr>
        <w:t>cat</w:t>
      </w:r>
      <w:r w:rsidR="008B635F" w:rsidRPr="008D5B1D">
        <w:rPr>
          <w:szCs w:val="24"/>
        </w:rPr>
        <w:t xml:space="preserve"> population</w:t>
      </w:r>
      <w:r w:rsidRPr="008D5B1D">
        <w:rPr>
          <w:szCs w:val="24"/>
        </w:rPr>
        <w:t xml:space="preserve">s themselves have already instigated changes in ecosystem process, </w:t>
      </w:r>
      <w:r w:rsidR="00190FB8" w:rsidRPr="008D5B1D">
        <w:rPr>
          <w:szCs w:val="24"/>
        </w:rPr>
        <w:t>stability,</w:t>
      </w:r>
      <w:r w:rsidRPr="008D5B1D">
        <w:rPr>
          <w:szCs w:val="24"/>
        </w:rPr>
        <w:t xml:space="preserve"> and longevity</w:t>
      </w:r>
      <w:r w:rsidR="00675A21">
        <w:rPr>
          <w:szCs w:val="24"/>
        </w:rPr>
        <w:t xml:space="preserve"> – in other words, resilience</w:t>
      </w:r>
      <w:r w:rsidRPr="008D5B1D">
        <w:rPr>
          <w:szCs w:val="24"/>
        </w:rPr>
        <w:t xml:space="preserve">.  </w:t>
      </w:r>
    </w:p>
    <w:p w14:paraId="569EB2A2" w14:textId="77777777" w:rsidR="0048204F" w:rsidRPr="008D5B1D" w:rsidRDefault="0048204F" w:rsidP="0019451D">
      <w:pPr>
        <w:spacing w:line="480" w:lineRule="auto"/>
        <w:rPr>
          <w:szCs w:val="24"/>
        </w:rPr>
      </w:pPr>
    </w:p>
    <w:p w14:paraId="569EB2A3" w14:textId="70EB8476" w:rsidR="00D345B5" w:rsidRPr="008D5B1D" w:rsidRDefault="00D345B5" w:rsidP="0019451D">
      <w:pPr>
        <w:spacing w:line="480" w:lineRule="auto"/>
        <w:rPr>
          <w:szCs w:val="24"/>
        </w:rPr>
      </w:pPr>
      <w:r w:rsidRPr="008D5B1D">
        <w:rPr>
          <w:szCs w:val="24"/>
        </w:rPr>
        <w:t>Finally, a</w:t>
      </w:r>
      <w:r w:rsidR="0096695E" w:rsidRPr="008D5B1D">
        <w:rPr>
          <w:szCs w:val="24"/>
        </w:rPr>
        <w:t>nother</w:t>
      </w:r>
      <w:r w:rsidR="00B11634" w:rsidRPr="008D5B1D">
        <w:rPr>
          <w:szCs w:val="24"/>
        </w:rPr>
        <w:t xml:space="preserve"> </w:t>
      </w:r>
      <w:r w:rsidR="00190FB8" w:rsidRPr="008D5B1D">
        <w:rPr>
          <w:szCs w:val="24"/>
        </w:rPr>
        <w:t>Cheshire</w:t>
      </w:r>
      <w:r w:rsidR="00B11634" w:rsidRPr="008D5B1D">
        <w:rPr>
          <w:szCs w:val="24"/>
        </w:rPr>
        <w:t xml:space="preserve"> Cat reference</w:t>
      </w:r>
      <w:r w:rsidRPr="008D5B1D">
        <w:rPr>
          <w:szCs w:val="24"/>
        </w:rPr>
        <w:t xml:space="preserve"> from Carroll (</w:t>
      </w:r>
      <w:r w:rsidR="005B2A6C" w:rsidRPr="008D5B1D">
        <w:rPr>
          <w:szCs w:val="24"/>
        </w:rPr>
        <w:t>1865</w:t>
      </w:r>
      <w:r w:rsidRPr="008D5B1D">
        <w:rPr>
          <w:szCs w:val="24"/>
        </w:rPr>
        <w:t>):</w:t>
      </w:r>
    </w:p>
    <w:p w14:paraId="569EB2A4" w14:textId="77777777" w:rsidR="00D345B5" w:rsidRPr="008D5B1D" w:rsidRDefault="00D345B5" w:rsidP="0019451D">
      <w:pPr>
        <w:pStyle w:val="ColorfulGrid-Accent11"/>
        <w:spacing w:line="480" w:lineRule="auto"/>
        <w:rPr>
          <w:szCs w:val="24"/>
        </w:rPr>
      </w:pPr>
    </w:p>
    <w:p w14:paraId="569EB2A5" w14:textId="30295647" w:rsidR="00D345B5" w:rsidRPr="008D5B1D" w:rsidRDefault="00D345B5" w:rsidP="0019451D">
      <w:pPr>
        <w:pStyle w:val="ColorfulGrid-Accent11"/>
        <w:spacing w:line="480" w:lineRule="auto"/>
        <w:rPr>
          <w:szCs w:val="24"/>
        </w:rPr>
      </w:pPr>
      <w:bookmarkStart w:id="2" w:name="QuoteStart"/>
      <w:bookmarkEnd w:id="2"/>
      <w:r w:rsidRPr="008D5B1D">
        <w:rPr>
          <w:szCs w:val="24"/>
        </w:rPr>
        <w:t>"Would you tell me, please, which way I ought to go from here?" said Alice.  "Well, that depends a good deal on where you want to get to," said the cat, rapidly disappearing.  "I don't much care where," said Alice.  "Then it doesn't matter which way you go," said the cat.  "As long as I get somewhere," Alice added as an explanation.  "You're sure to do that," said the cat, "if only you walk long enough."</w:t>
      </w:r>
    </w:p>
    <w:p w14:paraId="3CDFAC6C" w14:textId="77777777" w:rsidR="00A978DE" w:rsidRPr="008D5B1D" w:rsidRDefault="00A978DE" w:rsidP="0019451D">
      <w:pPr>
        <w:pStyle w:val="ColorfulGrid-Accent11"/>
        <w:spacing w:line="480" w:lineRule="auto"/>
        <w:rPr>
          <w:szCs w:val="24"/>
        </w:rPr>
      </w:pPr>
    </w:p>
    <w:p w14:paraId="7AB8E99D" w14:textId="596FD546" w:rsidR="0096695E" w:rsidRPr="008D5B1D" w:rsidRDefault="0096695E" w:rsidP="0019451D">
      <w:pPr>
        <w:pStyle w:val="ColorfulGrid-Accent11"/>
        <w:spacing w:line="480" w:lineRule="auto"/>
        <w:ind w:left="0"/>
        <w:rPr>
          <w:i w:val="0"/>
          <w:szCs w:val="24"/>
        </w:rPr>
      </w:pPr>
      <w:r w:rsidRPr="008D5B1D">
        <w:rPr>
          <w:i w:val="0"/>
          <w:szCs w:val="24"/>
        </w:rPr>
        <w:t>Walking forward together as the multi-stranded civil society we are, sharing</w:t>
      </w:r>
      <w:r w:rsidR="00A12793" w:rsidRPr="008D5B1D">
        <w:rPr>
          <w:i w:val="0"/>
          <w:szCs w:val="24"/>
        </w:rPr>
        <w:t>, and acting on</w:t>
      </w:r>
      <w:r w:rsidR="00A65C75">
        <w:rPr>
          <w:i w:val="0"/>
          <w:szCs w:val="24"/>
        </w:rPr>
        <w:t>,</w:t>
      </w:r>
      <w:r w:rsidR="00A12793" w:rsidRPr="008D5B1D">
        <w:rPr>
          <w:i w:val="0"/>
          <w:szCs w:val="24"/>
        </w:rPr>
        <w:t xml:space="preserve"> the knowledge that comes from</w:t>
      </w:r>
      <w:r w:rsidRPr="008D5B1D">
        <w:rPr>
          <w:i w:val="0"/>
          <w:szCs w:val="24"/>
        </w:rPr>
        <w:t xml:space="preserve"> different worldviews in this Anthropocene in which we live, is the only way we can all live happily ever after </w:t>
      </w:r>
      <w:r w:rsidR="00EC03CA">
        <w:rPr>
          <w:i w:val="0"/>
          <w:szCs w:val="24"/>
        </w:rPr>
        <w:t xml:space="preserve">- </w:t>
      </w:r>
      <w:r w:rsidRPr="008D5B1D">
        <w:rPr>
          <w:i w:val="0"/>
          <w:szCs w:val="24"/>
        </w:rPr>
        <w:t xml:space="preserve">and eat as much pudding as we want.  </w:t>
      </w:r>
    </w:p>
    <w:p w14:paraId="569EB2A6" w14:textId="77777777" w:rsidR="00D345B5" w:rsidRPr="008D5B1D" w:rsidRDefault="00D345B5" w:rsidP="0019451D">
      <w:pPr>
        <w:spacing w:line="480" w:lineRule="auto"/>
        <w:rPr>
          <w:szCs w:val="24"/>
        </w:rPr>
      </w:pPr>
    </w:p>
    <w:p w14:paraId="569EB2A7" w14:textId="77777777" w:rsidR="00D345B5" w:rsidRPr="008D5B1D" w:rsidRDefault="00D345B5" w:rsidP="0019451D">
      <w:pPr>
        <w:spacing w:line="480" w:lineRule="auto"/>
        <w:rPr>
          <w:szCs w:val="24"/>
        </w:rPr>
      </w:pPr>
    </w:p>
    <w:p w14:paraId="569EB2B2" w14:textId="7BA820E6" w:rsidR="0048204F" w:rsidRPr="008D5B1D" w:rsidRDefault="00720838" w:rsidP="0019451D">
      <w:pPr>
        <w:spacing w:line="480" w:lineRule="auto"/>
        <w:rPr>
          <w:b/>
          <w:szCs w:val="24"/>
        </w:rPr>
      </w:pPr>
      <w:r w:rsidRPr="008D5B1D">
        <w:rPr>
          <w:b/>
          <w:szCs w:val="24"/>
        </w:rPr>
        <w:t>References</w:t>
      </w:r>
    </w:p>
    <w:p w14:paraId="7C030C71" w14:textId="0B9E9AFF" w:rsidR="00720838" w:rsidRPr="008D5B1D" w:rsidRDefault="00720838" w:rsidP="0019451D">
      <w:pPr>
        <w:spacing w:line="480" w:lineRule="auto"/>
        <w:rPr>
          <w:szCs w:val="24"/>
        </w:rPr>
      </w:pPr>
    </w:p>
    <w:p w14:paraId="5EACDD9C" w14:textId="64D549C7" w:rsidR="00555FC4" w:rsidRPr="008D5B1D" w:rsidRDefault="00555FC4" w:rsidP="0019451D">
      <w:pPr>
        <w:spacing w:line="480" w:lineRule="auto"/>
        <w:rPr>
          <w:szCs w:val="24"/>
        </w:rPr>
      </w:pPr>
      <w:r w:rsidRPr="008D5B1D">
        <w:rPr>
          <w:szCs w:val="24"/>
        </w:rPr>
        <w:t xml:space="preserve">Adams, M. </w:t>
      </w:r>
      <w:r w:rsidR="00475A16" w:rsidRPr="008D5B1D">
        <w:rPr>
          <w:szCs w:val="24"/>
        </w:rPr>
        <w:t xml:space="preserve">2017. </w:t>
      </w:r>
      <w:r w:rsidR="008B536A" w:rsidRPr="008D5B1D">
        <w:rPr>
          <w:szCs w:val="24"/>
        </w:rPr>
        <w:t xml:space="preserve">The cultural meaning of wild horses.  </w:t>
      </w:r>
      <w:r w:rsidR="008B536A" w:rsidRPr="008D5B1D">
        <w:rPr>
          <w:i/>
          <w:szCs w:val="24"/>
        </w:rPr>
        <w:t>The Conversation</w:t>
      </w:r>
      <w:r w:rsidR="009844C9" w:rsidRPr="008D5B1D">
        <w:rPr>
          <w:szCs w:val="24"/>
        </w:rPr>
        <w:t xml:space="preserve">.  </w:t>
      </w:r>
      <w:r w:rsidR="00475A16" w:rsidRPr="008D5B1D">
        <w:rPr>
          <w:szCs w:val="24"/>
        </w:rPr>
        <w:t xml:space="preserve">October 13. </w:t>
      </w:r>
      <w:hyperlink r:id="rId6" w:history="1">
        <w:r w:rsidR="003A4096" w:rsidRPr="008D5B1D">
          <w:rPr>
            <w:rStyle w:val="Hyperlink"/>
            <w:szCs w:val="24"/>
          </w:rPr>
          <w:t>https://theconversation.com/friday-essay-the-cultural-meanings-of-</w:t>
        </w:r>
        <w:r w:rsidR="003A4096" w:rsidRPr="008D5B1D">
          <w:rPr>
            <w:rStyle w:val="Hyperlink"/>
            <w:szCs w:val="24"/>
          </w:rPr>
          <w:lastRenderedPageBreak/>
          <w:t>wild-horses-84198</w:t>
        </w:r>
      </w:hyperlink>
    </w:p>
    <w:p w14:paraId="11607BA9" w14:textId="3D74CD2C" w:rsidR="00057C76" w:rsidRPr="008D5B1D" w:rsidRDefault="00057C76" w:rsidP="0019451D">
      <w:pPr>
        <w:spacing w:line="480" w:lineRule="auto"/>
        <w:rPr>
          <w:szCs w:val="24"/>
        </w:rPr>
      </w:pPr>
    </w:p>
    <w:p w14:paraId="34FD8923" w14:textId="33CCFBDE" w:rsidR="00B77718" w:rsidRPr="008D5B1D" w:rsidRDefault="00B77718" w:rsidP="0019451D">
      <w:pPr>
        <w:spacing w:line="480" w:lineRule="auto"/>
        <w:rPr>
          <w:szCs w:val="24"/>
        </w:rPr>
      </w:pPr>
      <w:r w:rsidRPr="008D5B1D">
        <w:rPr>
          <w:szCs w:val="24"/>
        </w:rPr>
        <w:t>Bowman, D.M.J.S., Garnett, S.T., Barlow, S., Bekessy, S.A., Bellairs, S.M., Bishop, M.J., Bradstock, R.A., Jones, D.N., Maxwell, S.L., Pittock, J.,</w:t>
      </w:r>
    </w:p>
    <w:p w14:paraId="7D82E44B" w14:textId="3178EB01" w:rsidR="00B77718" w:rsidRPr="008D5B1D" w:rsidRDefault="00B77718" w:rsidP="0019451D">
      <w:pPr>
        <w:spacing w:line="480" w:lineRule="auto"/>
        <w:rPr>
          <w:szCs w:val="24"/>
        </w:rPr>
      </w:pPr>
      <w:r w:rsidRPr="008D5B1D">
        <w:rPr>
          <w:szCs w:val="24"/>
        </w:rPr>
        <w:t>Toral-Granda, M.V., Watson, J.E.M., Wilson, T, Zander, K.K. and</w:t>
      </w:r>
    </w:p>
    <w:p w14:paraId="217D169F" w14:textId="0E34DFA9" w:rsidR="00B77718" w:rsidRPr="008D5B1D" w:rsidRDefault="00B77718" w:rsidP="0019451D">
      <w:pPr>
        <w:spacing w:line="480" w:lineRule="auto"/>
        <w:rPr>
          <w:szCs w:val="24"/>
        </w:rPr>
      </w:pPr>
      <w:r w:rsidRPr="008D5B1D">
        <w:rPr>
          <w:szCs w:val="24"/>
        </w:rPr>
        <w:t xml:space="preserve">Hughes, L.  2017.  Renewal ecology: conservation for the Anthropocene.  </w:t>
      </w:r>
      <w:r w:rsidRPr="008D5B1D">
        <w:rPr>
          <w:i/>
          <w:szCs w:val="24"/>
        </w:rPr>
        <w:t>Restoration Ecology</w:t>
      </w:r>
      <w:r w:rsidRPr="008D5B1D">
        <w:rPr>
          <w:szCs w:val="24"/>
        </w:rPr>
        <w:t xml:space="preserve"> 25: 674-680</w:t>
      </w:r>
      <w:r w:rsidR="00C15A35" w:rsidRPr="008D5B1D">
        <w:rPr>
          <w:szCs w:val="24"/>
        </w:rPr>
        <w:t>.</w:t>
      </w:r>
      <w:r w:rsidRPr="008D5B1D">
        <w:rPr>
          <w:szCs w:val="24"/>
        </w:rPr>
        <w:t xml:space="preserve">  doi: 10.1111/rec.12560</w:t>
      </w:r>
    </w:p>
    <w:p w14:paraId="11B7F5D1" w14:textId="7C402619" w:rsidR="003A4096" w:rsidRDefault="003A4096" w:rsidP="0019451D">
      <w:pPr>
        <w:spacing w:line="480" w:lineRule="auto"/>
        <w:rPr>
          <w:szCs w:val="24"/>
        </w:rPr>
      </w:pPr>
    </w:p>
    <w:p w14:paraId="44029860" w14:textId="010F1E66" w:rsidR="00D9792C" w:rsidRDefault="00D9792C" w:rsidP="0019451D">
      <w:pPr>
        <w:spacing w:line="480" w:lineRule="auto"/>
      </w:pPr>
      <w:proofErr w:type="spellStart"/>
      <w:r>
        <w:rPr>
          <w:szCs w:val="24"/>
        </w:rPr>
        <w:t>Braat</w:t>
      </w:r>
      <w:proofErr w:type="spellEnd"/>
      <w:r>
        <w:rPr>
          <w:szCs w:val="24"/>
        </w:rPr>
        <w:t xml:space="preserve">, L.C. 2012 . </w:t>
      </w:r>
      <w:r w:rsidR="001A4CF8">
        <w:t xml:space="preserve">Ecosystem services—science, policy and practice: Introduction to the journal and the inaugural issue.  </w:t>
      </w:r>
      <w:r w:rsidR="001A4CF8" w:rsidRPr="00412F89">
        <w:rPr>
          <w:i/>
        </w:rPr>
        <w:t>Ecosystem Services</w:t>
      </w:r>
      <w:r w:rsidR="00412F89">
        <w:t xml:space="preserve"> 1:1-3</w:t>
      </w:r>
    </w:p>
    <w:p w14:paraId="3C0DDEA2" w14:textId="77777777" w:rsidR="00412F89" w:rsidRPr="008D5B1D" w:rsidRDefault="00412F89" w:rsidP="0019451D">
      <w:pPr>
        <w:spacing w:line="480" w:lineRule="auto"/>
        <w:rPr>
          <w:szCs w:val="24"/>
        </w:rPr>
      </w:pPr>
    </w:p>
    <w:p w14:paraId="077CC418" w14:textId="4231DE95" w:rsidR="009178D2" w:rsidRPr="008D5B1D" w:rsidRDefault="009178D2" w:rsidP="0019451D">
      <w:pPr>
        <w:spacing w:line="480" w:lineRule="auto"/>
        <w:rPr>
          <w:szCs w:val="24"/>
        </w:rPr>
      </w:pPr>
      <w:r w:rsidRPr="008D5B1D">
        <w:rPr>
          <w:szCs w:val="24"/>
        </w:rPr>
        <w:t>Bridgewater, P. 2016</w:t>
      </w:r>
      <w:r w:rsidR="00C15A35" w:rsidRPr="008D5B1D">
        <w:rPr>
          <w:szCs w:val="24"/>
        </w:rPr>
        <w:t>.</w:t>
      </w:r>
      <w:r w:rsidRPr="008D5B1D">
        <w:rPr>
          <w:szCs w:val="24"/>
        </w:rPr>
        <w:t xml:space="preserve"> The Anthropocene biosphere: do threatened species, </w:t>
      </w:r>
      <w:r w:rsidR="00DA6A6A" w:rsidRPr="008D5B1D">
        <w:rPr>
          <w:szCs w:val="24"/>
        </w:rPr>
        <w:t>R</w:t>
      </w:r>
      <w:r w:rsidRPr="008D5B1D">
        <w:rPr>
          <w:szCs w:val="24"/>
        </w:rPr>
        <w:t xml:space="preserve">ed Lists, and protected areas have a future role in nature conservation?  </w:t>
      </w:r>
      <w:r w:rsidRPr="008D5B1D">
        <w:rPr>
          <w:i/>
          <w:szCs w:val="24"/>
        </w:rPr>
        <w:t xml:space="preserve">Biodiversity and </w:t>
      </w:r>
      <w:r w:rsidR="00E73A73" w:rsidRPr="008D5B1D">
        <w:rPr>
          <w:i/>
          <w:szCs w:val="24"/>
        </w:rPr>
        <w:t>Conservation</w:t>
      </w:r>
      <w:r w:rsidR="00E73A73" w:rsidRPr="008D5B1D">
        <w:rPr>
          <w:szCs w:val="24"/>
        </w:rPr>
        <w:t xml:space="preserve"> 25</w:t>
      </w:r>
      <w:r w:rsidRPr="008D5B1D">
        <w:rPr>
          <w:szCs w:val="24"/>
        </w:rPr>
        <w:t>: 603-607.</w:t>
      </w:r>
      <w:r w:rsidR="000C5F25" w:rsidRPr="008D5B1D">
        <w:rPr>
          <w:szCs w:val="24"/>
        </w:rPr>
        <w:t xml:space="preserve">  DOI. 10.1007/s10531-016-1062-5. </w:t>
      </w:r>
    </w:p>
    <w:p w14:paraId="171E7BB6" w14:textId="1F5515A9" w:rsidR="009178D2" w:rsidRPr="008D5B1D" w:rsidRDefault="009178D2" w:rsidP="0019451D">
      <w:pPr>
        <w:spacing w:line="480" w:lineRule="auto"/>
        <w:rPr>
          <w:szCs w:val="24"/>
        </w:rPr>
      </w:pPr>
    </w:p>
    <w:p w14:paraId="1E2CBB47" w14:textId="39AB2420" w:rsidR="004F452A" w:rsidRPr="008D5B1D" w:rsidRDefault="004F452A" w:rsidP="0019451D">
      <w:pPr>
        <w:spacing w:line="480" w:lineRule="auto"/>
        <w:rPr>
          <w:szCs w:val="24"/>
        </w:rPr>
      </w:pPr>
      <w:r w:rsidRPr="008D5B1D">
        <w:rPr>
          <w:szCs w:val="24"/>
        </w:rPr>
        <w:t xml:space="preserve">Carroll, L. 1865. Alice's Adventures in </w:t>
      </w:r>
      <w:r w:rsidR="00365846" w:rsidRPr="008D5B1D">
        <w:rPr>
          <w:szCs w:val="24"/>
        </w:rPr>
        <w:t xml:space="preserve">Wonderland, MacMillan, </w:t>
      </w:r>
      <w:r w:rsidRPr="008D5B1D">
        <w:rPr>
          <w:szCs w:val="24"/>
        </w:rPr>
        <w:t xml:space="preserve">New York </w:t>
      </w:r>
    </w:p>
    <w:p w14:paraId="66F8B795" w14:textId="6EA7B541" w:rsidR="0010397C" w:rsidRPr="008D5B1D" w:rsidRDefault="0010397C" w:rsidP="0019451D">
      <w:pPr>
        <w:spacing w:line="480" w:lineRule="auto"/>
        <w:rPr>
          <w:szCs w:val="24"/>
        </w:rPr>
      </w:pPr>
    </w:p>
    <w:p w14:paraId="6FE172CB" w14:textId="77777777" w:rsidR="0077488E" w:rsidRDefault="0010397C" w:rsidP="0077488E">
      <w:pPr>
        <w:spacing w:line="480" w:lineRule="auto"/>
        <w:rPr>
          <w:szCs w:val="24"/>
        </w:rPr>
      </w:pPr>
      <w:r w:rsidRPr="008D5B1D">
        <w:rPr>
          <w:szCs w:val="24"/>
        </w:rPr>
        <w:t xml:space="preserve">Chan, K., Balvanera, P., Benessaiah, K., Chapman, M., Diaz, S., Gómez-Baggethun, E., Gould, R., Hannahs, N., Jax, K., Klain, S., Luck, G.W., Martín-López, B., Muraca, B., Norton, B., Ott, K., Pascual, U., Satterfield, T., Tadaki, M., Taggart, J., and Turner, N.  2016. Opinion: Why protect nature? Rethinking values and the environment. </w:t>
      </w:r>
      <w:r w:rsidRPr="008D5B1D">
        <w:rPr>
          <w:i/>
          <w:szCs w:val="24"/>
        </w:rPr>
        <w:t>PNAS</w:t>
      </w:r>
      <w:r w:rsidRPr="008D5B1D">
        <w:rPr>
          <w:szCs w:val="24"/>
        </w:rPr>
        <w:t xml:space="preserve"> 113(6): 1462–1465. doi: 10.1073/pnas.1525002113 </w:t>
      </w:r>
      <w:bookmarkStart w:id="3" w:name="baut0005"/>
    </w:p>
    <w:p w14:paraId="39EC6D0B" w14:textId="77777777" w:rsidR="0077488E" w:rsidRDefault="0077488E" w:rsidP="0077488E">
      <w:pPr>
        <w:spacing w:line="480" w:lineRule="auto"/>
        <w:rPr>
          <w:rStyle w:val="text"/>
          <w:i/>
          <w:szCs w:val="24"/>
        </w:rPr>
      </w:pPr>
    </w:p>
    <w:p w14:paraId="127F5B0A" w14:textId="09F49D43" w:rsidR="0077488E" w:rsidRPr="008D5B1D" w:rsidRDefault="00630147" w:rsidP="0077488E">
      <w:pPr>
        <w:spacing w:line="480" w:lineRule="auto"/>
        <w:rPr>
          <w:szCs w:val="24"/>
        </w:rPr>
      </w:pPr>
      <w:r w:rsidRPr="00174494">
        <w:rPr>
          <w:rStyle w:val="text"/>
          <w:szCs w:val="24"/>
        </w:rPr>
        <w:t xml:space="preserve">Costanza, R., </w:t>
      </w:r>
      <w:bookmarkStart w:id="4" w:name="baut0010"/>
      <w:bookmarkEnd w:id="3"/>
      <w:r w:rsidRPr="00174494">
        <w:rPr>
          <w:rStyle w:val="text"/>
          <w:szCs w:val="24"/>
        </w:rPr>
        <w:t xml:space="preserve">de Groot, R., </w:t>
      </w:r>
      <w:bookmarkStart w:id="5" w:name="baut0020"/>
      <w:bookmarkEnd w:id="4"/>
      <w:r w:rsidRPr="00174494">
        <w:rPr>
          <w:szCs w:val="24"/>
        </w:rPr>
        <w:t xml:space="preserve">Sutton, P.,  </w:t>
      </w:r>
      <w:r w:rsidRPr="00174494">
        <w:rPr>
          <w:rStyle w:val="text"/>
          <w:szCs w:val="24"/>
        </w:rPr>
        <w:t xml:space="preserve"> der Ploeg, S.</w:t>
      </w:r>
      <w:bookmarkStart w:id="6" w:name="baut0025"/>
      <w:bookmarkEnd w:id="5"/>
      <w:r w:rsidRPr="00174494">
        <w:rPr>
          <w:rStyle w:val="text"/>
          <w:szCs w:val="24"/>
        </w:rPr>
        <w:t xml:space="preserve">, Anderson, S.J., </w:t>
      </w:r>
      <w:bookmarkStart w:id="7" w:name="baut0030"/>
      <w:bookmarkEnd w:id="6"/>
      <w:r w:rsidRPr="00174494">
        <w:rPr>
          <w:rStyle w:val="text"/>
          <w:szCs w:val="24"/>
        </w:rPr>
        <w:t>Kubiszewski, I.</w:t>
      </w:r>
      <w:bookmarkStart w:id="8" w:name="baut0035"/>
      <w:bookmarkEnd w:id="7"/>
      <w:r w:rsidRPr="00174494">
        <w:rPr>
          <w:szCs w:val="24"/>
        </w:rPr>
        <w:t xml:space="preserve">, </w:t>
      </w:r>
      <w:r w:rsidRPr="00174494">
        <w:rPr>
          <w:rStyle w:val="text"/>
          <w:szCs w:val="24"/>
        </w:rPr>
        <w:t xml:space="preserve"> Farber, S.,  </w:t>
      </w:r>
      <w:bookmarkStart w:id="9" w:name="baut0040"/>
      <w:bookmarkEnd w:id="8"/>
      <w:r w:rsidRPr="00174494">
        <w:rPr>
          <w:szCs w:val="24"/>
        </w:rPr>
        <w:t xml:space="preserve"> </w:t>
      </w:r>
      <w:r w:rsidRPr="00174494">
        <w:rPr>
          <w:rStyle w:val="text"/>
          <w:szCs w:val="24"/>
        </w:rPr>
        <w:t>Turner, R.K.</w:t>
      </w:r>
      <w:bookmarkEnd w:id="9"/>
      <w:r w:rsidRPr="00174494">
        <w:rPr>
          <w:szCs w:val="24"/>
        </w:rPr>
        <w:t xml:space="preserve"> 2014</w:t>
      </w:r>
      <w:r w:rsidR="007B0B37" w:rsidRPr="00174494">
        <w:rPr>
          <w:szCs w:val="24"/>
        </w:rPr>
        <w:t>.</w:t>
      </w:r>
      <w:r w:rsidRPr="00174494">
        <w:rPr>
          <w:i/>
          <w:szCs w:val="24"/>
        </w:rPr>
        <w:t xml:space="preserve">  </w:t>
      </w:r>
      <w:r w:rsidRPr="004C3938">
        <w:rPr>
          <w:i/>
          <w:szCs w:val="24"/>
        </w:rPr>
        <w:t>Changes in the global value of ecosystem services</w:t>
      </w:r>
      <w:r w:rsidRPr="004C3938">
        <w:rPr>
          <w:b/>
          <w:i/>
          <w:szCs w:val="24"/>
        </w:rPr>
        <w:t xml:space="preserve">. </w:t>
      </w:r>
      <w:r w:rsidRPr="004C3938">
        <w:rPr>
          <w:color w:val="505050"/>
          <w:szCs w:val="24"/>
        </w:rPr>
        <w:t>Global Environmental Change</w:t>
      </w:r>
      <w:r>
        <w:rPr>
          <w:b/>
          <w:bCs/>
          <w:color w:val="505050"/>
          <w:szCs w:val="24"/>
        </w:rPr>
        <w:t xml:space="preserve"> </w:t>
      </w:r>
      <w:r w:rsidRPr="004C3938">
        <w:rPr>
          <w:color w:val="505050"/>
          <w:szCs w:val="24"/>
        </w:rPr>
        <w:t xml:space="preserve"> </w:t>
      </w:r>
      <w:r w:rsidRPr="007B0B37">
        <w:rPr>
          <w:color w:val="505050"/>
          <w:szCs w:val="24"/>
        </w:rPr>
        <w:t>26:152-158</w:t>
      </w:r>
      <w:r w:rsidR="007B0B37">
        <w:rPr>
          <w:b/>
          <w:i/>
          <w:color w:val="505050"/>
          <w:szCs w:val="24"/>
        </w:rPr>
        <w:t>.</w:t>
      </w:r>
      <w:r w:rsidR="0077488E">
        <w:rPr>
          <w:b/>
          <w:i/>
          <w:color w:val="505050"/>
          <w:szCs w:val="24"/>
        </w:rPr>
        <w:br/>
      </w:r>
    </w:p>
    <w:p w14:paraId="78768D18" w14:textId="6DB83055" w:rsidR="000C2B86" w:rsidRPr="008D5B1D" w:rsidRDefault="000C2B86" w:rsidP="0019451D">
      <w:pPr>
        <w:spacing w:line="480" w:lineRule="auto"/>
        <w:rPr>
          <w:szCs w:val="24"/>
        </w:rPr>
      </w:pPr>
      <w:r w:rsidRPr="008D5B1D">
        <w:rPr>
          <w:szCs w:val="24"/>
        </w:rPr>
        <w:t xml:space="preserve">Department of Conservation and Environment, Victoria. 1990. Restoring the </w:t>
      </w:r>
      <w:r w:rsidR="008C556D" w:rsidRPr="008D5B1D">
        <w:rPr>
          <w:szCs w:val="24"/>
        </w:rPr>
        <w:t>balance:</w:t>
      </w:r>
      <w:r w:rsidRPr="008D5B1D">
        <w:rPr>
          <w:szCs w:val="24"/>
        </w:rPr>
        <w:t xml:space="preserve"> the kangaroo control program to save Hattah-Kulkyne National Park.</w:t>
      </w:r>
      <w:r w:rsidR="00C31396" w:rsidRPr="008D5B1D">
        <w:rPr>
          <w:szCs w:val="24"/>
        </w:rPr>
        <w:t xml:space="preserve"> DCE, Melbourne.</w:t>
      </w:r>
    </w:p>
    <w:p w14:paraId="31014A01" w14:textId="77777777" w:rsidR="000C2B86" w:rsidRPr="008D5B1D" w:rsidRDefault="000C2B86" w:rsidP="0019451D">
      <w:pPr>
        <w:spacing w:line="480" w:lineRule="auto"/>
        <w:rPr>
          <w:szCs w:val="24"/>
        </w:rPr>
      </w:pPr>
    </w:p>
    <w:p w14:paraId="4EC8FC01" w14:textId="717194F6" w:rsidR="00234773" w:rsidRPr="008D5B1D" w:rsidRDefault="00234773" w:rsidP="0019451D">
      <w:pPr>
        <w:spacing w:line="480" w:lineRule="auto"/>
        <w:rPr>
          <w:szCs w:val="24"/>
        </w:rPr>
      </w:pPr>
      <w:r w:rsidRPr="008D5B1D">
        <w:rPr>
          <w:szCs w:val="24"/>
        </w:rPr>
        <w:t xml:space="preserve">Díaz, S., Pascual, U., Stenseke, M., Martín-López, B., Watson, R.T., Molnár, Z., Hill, R., Chan, K.M.A., Baste, I.A., Brauman, K.A., Polasky, S., Church, A., Lonsdale, M., Larigauderie, A., Leadley, P.W., van Oudenhoven, A.P.E., van der Plaat, F., Schröter, M., Lavorel, S., Aumeeruddy-Thomas, Y., Bukvareva, E., Davies, K., Demissew, S., Erpul, G., Failler, P., Guerra, C.A., Hewitt, C.L., Keune, H., Lindley, S., </w:t>
      </w:r>
      <w:r w:rsidR="001F0A2D" w:rsidRPr="008D5B1D">
        <w:rPr>
          <w:szCs w:val="24"/>
        </w:rPr>
        <w:t xml:space="preserve">and </w:t>
      </w:r>
      <w:r w:rsidRPr="008D5B1D">
        <w:rPr>
          <w:szCs w:val="24"/>
        </w:rPr>
        <w:t xml:space="preserve">Shirayama, Y. 2018. Assessing nature’s contributions to people. </w:t>
      </w:r>
      <w:r w:rsidRPr="008D5B1D">
        <w:rPr>
          <w:i/>
          <w:szCs w:val="24"/>
        </w:rPr>
        <w:t>Science</w:t>
      </w:r>
      <w:r w:rsidRPr="008D5B1D">
        <w:rPr>
          <w:szCs w:val="24"/>
        </w:rPr>
        <w:t xml:space="preserve"> 359</w:t>
      </w:r>
      <w:r w:rsidR="00547867" w:rsidRPr="008D5B1D">
        <w:rPr>
          <w:szCs w:val="24"/>
        </w:rPr>
        <w:t>:</w:t>
      </w:r>
      <w:r w:rsidRPr="008D5B1D">
        <w:rPr>
          <w:szCs w:val="24"/>
        </w:rPr>
        <w:t xml:space="preserve"> 270–272. </w:t>
      </w:r>
      <w:hyperlink r:id="rId7" w:history="1">
        <w:r w:rsidRPr="008D5B1D">
          <w:rPr>
            <w:rStyle w:val="Hyperlink"/>
            <w:szCs w:val="24"/>
          </w:rPr>
          <w:t>https://doi.org/10.1126/science.aap8826</w:t>
        </w:r>
      </w:hyperlink>
    </w:p>
    <w:p w14:paraId="555C52B3" w14:textId="77777777" w:rsidR="00F745E7" w:rsidRPr="008D5B1D" w:rsidRDefault="00F745E7" w:rsidP="0019451D">
      <w:pPr>
        <w:spacing w:line="480" w:lineRule="auto"/>
        <w:rPr>
          <w:szCs w:val="24"/>
          <w:lang w:val="en-US"/>
        </w:rPr>
      </w:pPr>
    </w:p>
    <w:p w14:paraId="77B6A55B" w14:textId="6E69DEDB" w:rsidR="00FC78B7" w:rsidRPr="008D5B1D" w:rsidRDefault="00FC78B7" w:rsidP="0019451D">
      <w:pPr>
        <w:spacing w:line="480" w:lineRule="auto"/>
        <w:rPr>
          <w:szCs w:val="24"/>
        </w:rPr>
      </w:pPr>
      <w:r w:rsidRPr="008D5B1D">
        <w:rPr>
          <w:szCs w:val="24"/>
        </w:rPr>
        <w:t xml:space="preserve">Eipper, C.  1999. </w:t>
      </w:r>
      <w:r w:rsidR="00D92C9B" w:rsidRPr="008D5B1D">
        <w:rPr>
          <w:szCs w:val="24"/>
        </w:rPr>
        <w:t xml:space="preserve">The Magic in the </w:t>
      </w:r>
      <w:r w:rsidR="00D92C9B" w:rsidRPr="008D5B1D">
        <w:rPr>
          <w:i/>
          <w:szCs w:val="24"/>
        </w:rPr>
        <w:t>Magic Pudding</w:t>
      </w:r>
      <w:r w:rsidR="00D92C9B" w:rsidRPr="008D5B1D">
        <w:rPr>
          <w:szCs w:val="24"/>
        </w:rPr>
        <w:t xml:space="preserve">.  </w:t>
      </w:r>
      <w:r w:rsidR="00831009" w:rsidRPr="008D5B1D">
        <w:rPr>
          <w:i/>
          <w:szCs w:val="24"/>
        </w:rPr>
        <w:t>The Australian Journal of Anthropology</w:t>
      </w:r>
      <w:r w:rsidR="00831009" w:rsidRPr="008D5B1D">
        <w:rPr>
          <w:szCs w:val="24"/>
        </w:rPr>
        <w:t xml:space="preserve"> 10</w:t>
      </w:r>
      <w:r w:rsidR="00C31396" w:rsidRPr="008D5B1D">
        <w:rPr>
          <w:szCs w:val="24"/>
        </w:rPr>
        <w:t>:</w:t>
      </w:r>
      <w:r w:rsidR="00831009" w:rsidRPr="008D5B1D">
        <w:rPr>
          <w:szCs w:val="24"/>
        </w:rPr>
        <w:t xml:space="preserve"> 192-</w:t>
      </w:r>
      <w:r w:rsidR="0011075C" w:rsidRPr="008D5B1D">
        <w:rPr>
          <w:szCs w:val="24"/>
        </w:rPr>
        <w:t>212.</w:t>
      </w:r>
    </w:p>
    <w:p w14:paraId="76CF14CF" w14:textId="77777777" w:rsidR="00FC78B7" w:rsidRPr="008D5B1D" w:rsidRDefault="00FC78B7" w:rsidP="0019451D">
      <w:pPr>
        <w:spacing w:line="480" w:lineRule="auto"/>
        <w:rPr>
          <w:szCs w:val="24"/>
        </w:rPr>
      </w:pPr>
    </w:p>
    <w:p w14:paraId="11319AAC" w14:textId="3285A029" w:rsidR="00976216" w:rsidRPr="008D5B1D" w:rsidRDefault="0011075C" w:rsidP="0019451D">
      <w:pPr>
        <w:spacing w:line="480" w:lineRule="auto"/>
        <w:rPr>
          <w:szCs w:val="24"/>
        </w:rPr>
      </w:pPr>
      <w:r w:rsidRPr="008D5B1D">
        <w:rPr>
          <w:szCs w:val="24"/>
        </w:rPr>
        <w:t>Ellis, E.C. 2015. Too big for nature.</w:t>
      </w:r>
      <w:r w:rsidR="00C31396" w:rsidRPr="008D5B1D">
        <w:rPr>
          <w:szCs w:val="24"/>
        </w:rPr>
        <w:t xml:space="preserve"> Pp. 24–31</w:t>
      </w:r>
      <w:r w:rsidRPr="008D5B1D">
        <w:rPr>
          <w:szCs w:val="24"/>
        </w:rPr>
        <w:t xml:space="preserve"> </w:t>
      </w:r>
      <w:r w:rsidR="00817FD8" w:rsidRPr="008D5B1D">
        <w:rPr>
          <w:szCs w:val="24"/>
        </w:rPr>
        <w:t>i</w:t>
      </w:r>
      <w:r w:rsidRPr="008D5B1D">
        <w:rPr>
          <w:szCs w:val="24"/>
        </w:rPr>
        <w:t>n</w:t>
      </w:r>
      <w:r w:rsidR="00817FD8" w:rsidRPr="008D5B1D">
        <w:rPr>
          <w:szCs w:val="24"/>
        </w:rPr>
        <w:t xml:space="preserve"> </w:t>
      </w:r>
      <w:r w:rsidRPr="008D5B1D">
        <w:rPr>
          <w:szCs w:val="24"/>
        </w:rPr>
        <w:t>Minteer, B.A. and Pyne, S.J. (eds). After Preservation</w:t>
      </w:r>
      <w:r w:rsidR="00233FB7" w:rsidRPr="008D5B1D">
        <w:rPr>
          <w:szCs w:val="24"/>
        </w:rPr>
        <w:t>,</w:t>
      </w:r>
      <w:r w:rsidRPr="008D5B1D">
        <w:rPr>
          <w:szCs w:val="24"/>
        </w:rPr>
        <w:t xml:space="preserve"> University of Chicago Press, Chicago. </w:t>
      </w:r>
    </w:p>
    <w:p w14:paraId="4596E014" w14:textId="77777777" w:rsidR="005C21BE" w:rsidRPr="008D5B1D" w:rsidRDefault="005C21BE" w:rsidP="0019451D">
      <w:pPr>
        <w:spacing w:line="480" w:lineRule="auto"/>
        <w:rPr>
          <w:szCs w:val="24"/>
        </w:rPr>
      </w:pPr>
    </w:p>
    <w:p w14:paraId="68F8FE34" w14:textId="04B6C78D" w:rsidR="00692DD9" w:rsidRPr="008D5B1D" w:rsidRDefault="00976216" w:rsidP="0019451D">
      <w:pPr>
        <w:spacing w:line="480" w:lineRule="auto"/>
        <w:rPr>
          <w:szCs w:val="24"/>
        </w:rPr>
      </w:pPr>
      <w:r w:rsidRPr="008D5B1D">
        <w:rPr>
          <w:szCs w:val="24"/>
        </w:rPr>
        <w:lastRenderedPageBreak/>
        <w:t>IPBES</w:t>
      </w:r>
      <w:r w:rsidR="00817FD8" w:rsidRPr="008D5B1D">
        <w:rPr>
          <w:szCs w:val="24"/>
        </w:rPr>
        <w:t>.</w:t>
      </w:r>
      <w:r w:rsidRPr="008D5B1D">
        <w:rPr>
          <w:szCs w:val="24"/>
        </w:rPr>
        <w:t xml:space="preserve"> 2018.</w:t>
      </w:r>
      <w:r w:rsidR="00692DD9" w:rsidRPr="008D5B1D">
        <w:rPr>
          <w:szCs w:val="24"/>
        </w:rPr>
        <w:t xml:space="preserve">  Summary for policymakers of the regional assessment report on </w:t>
      </w:r>
    </w:p>
    <w:p w14:paraId="333D0F4C" w14:textId="77777777" w:rsidR="00692DD9" w:rsidRPr="008D5B1D" w:rsidRDefault="00692DD9" w:rsidP="0019451D">
      <w:pPr>
        <w:spacing w:line="480" w:lineRule="auto"/>
        <w:rPr>
          <w:szCs w:val="24"/>
        </w:rPr>
      </w:pPr>
      <w:r w:rsidRPr="008D5B1D">
        <w:rPr>
          <w:szCs w:val="24"/>
        </w:rPr>
        <w:t xml:space="preserve">biodiversity and ecosystem services for Asia and the Pacific of the Intergovernmental Science-Policy Platform on Biodiversity and Ecosystem Services (p 32).  </w:t>
      </w:r>
      <w:hyperlink r:id="rId8" w:history="1">
        <w:r w:rsidRPr="008D5B1D">
          <w:rPr>
            <w:rStyle w:val="Hyperlink"/>
            <w:szCs w:val="24"/>
          </w:rPr>
          <w:t>https://www.ipbes.net/sites/default/files/downloads/spm_asia_pacific_unedited_advance_28march2018_1.pdf</w:t>
        </w:r>
      </w:hyperlink>
      <w:r w:rsidRPr="008D5B1D">
        <w:rPr>
          <w:szCs w:val="24"/>
        </w:rPr>
        <w:t xml:space="preserve"> </w:t>
      </w:r>
    </w:p>
    <w:p w14:paraId="0A4224D3" w14:textId="268B7724" w:rsidR="00717ADC" w:rsidRPr="008D5B1D" w:rsidRDefault="00717ADC" w:rsidP="0019451D">
      <w:pPr>
        <w:spacing w:line="480" w:lineRule="auto"/>
        <w:rPr>
          <w:szCs w:val="24"/>
        </w:rPr>
      </w:pPr>
    </w:p>
    <w:p w14:paraId="4F66544D" w14:textId="01666404" w:rsidR="00717ADC" w:rsidRPr="008D5B1D" w:rsidRDefault="00717ADC" w:rsidP="0019451D">
      <w:pPr>
        <w:spacing w:line="480" w:lineRule="auto"/>
        <w:rPr>
          <w:szCs w:val="24"/>
        </w:rPr>
      </w:pPr>
      <w:r w:rsidRPr="008D5B1D">
        <w:rPr>
          <w:szCs w:val="24"/>
        </w:rPr>
        <w:t xml:space="preserve">Kunnas J. </w:t>
      </w:r>
      <w:r w:rsidR="00512ED5" w:rsidRPr="008D5B1D">
        <w:rPr>
          <w:szCs w:val="24"/>
        </w:rPr>
        <w:t xml:space="preserve">2017. </w:t>
      </w:r>
      <w:r w:rsidRPr="008D5B1D">
        <w:rPr>
          <w:szCs w:val="24"/>
        </w:rPr>
        <w:t>Storytelling: From the early Anthropocene to the good or the bad Anthropocene</w:t>
      </w:r>
      <w:r w:rsidR="00512ED5" w:rsidRPr="008D5B1D">
        <w:rPr>
          <w:szCs w:val="24"/>
        </w:rPr>
        <w:t xml:space="preserve">. </w:t>
      </w:r>
      <w:r w:rsidR="00512ED5" w:rsidRPr="008D5B1D">
        <w:rPr>
          <w:i/>
          <w:szCs w:val="24"/>
        </w:rPr>
        <w:t xml:space="preserve">The </w:t>
      </w:r>
      <w:r w:rsidR="002F26EC" w:rsidRPr="008D5B1D">
        <w:rPr>
          <w:i/>
          <w:szCs w:val="24"/>
        </w:rPr>
        <w:t>Anthropocene</w:t>
      </w:r>
      <w:r w:rsidR="00512ED5" w:rsidRPr="008D5B1D">
        <w:rPr>
          <w:i/>
          <w:szCs w:val="24"/>
        </w:rPr>
        <w:t xml:space="preserve"> </w:t>
      </w:r>
      <w:r w:rsidR="002F26EC" w:rsidRPr="008D5B1D">
        <w:rPr>
          <w:i/>
          <w:szCs w:val="24"/>
        </w:rPr>
        <w:t>Review</w:t>
      </w:r>
      <w:r w:rsidR="00512ED5" w:rsidRPr="008D5B1D">
        <w:rPr>
          <w:szCs w:val="24"/>
        </w:rPr>
        <w:t xml:space="preserve"> 4: 136-150</w:t>
      </w:r>
      <w:r w:rsidR="002F26EC" w:rsidRPr="008D5B1D">
        <w:rPr>
          <w:szCs w:val="24"/>
        </w:rPr>
        <w:t>.</w:t>
      </w:r>
    </w:p>
    <w:p w14:paraId="33A5A650" w14:textId="77777777" w:rsidR="0001125A" w:rsidRPr="008D5B1D" w:rsidRDefault="0001125A" w:rsidP="0019451D">
      <w:pPr>
        <w:spacing w:line="480" w:lineRule="auto"/>
        <w:rPr>
          <w:szCs w:val="24"/>
        </w:rPr>
      </w:pPr>
    </w:p>
    <w:p w14:paraId="192CF382" w14:textId="155B184B" w:rsidR="00720838" w:rsidRPr="008D5B1D" w:rsidRDefault="00720838" w:rsidP="0019451D">
      <w:pPr>
        <w:spacing w:line="480" w:lineRule="auto"/>
        <w:rPr>
          <w:szCs w:val="24"/>
        </w:rPr>
      </w:pPr>
      <w:r w:rsidRPr="008D5B1D">
        <w:rPr>
          <w:szCs w:val="24"/>
        </w:rPr>
        <w:t xml:space="preserve">Lindsay, N. I918. The Magic Pudding. </w:t>
      </w:r>
      <w:r w:rsidR="007D446C" w:rsidRPr="008D5B1D">
        <w:rPr>
          <w:szCs w:val="24"/>
        </w:rPr>
        <w:t xml:space="preserve">Angus and Robertson, </w:t>
      </w:r>
      <w:r w:rsidRPr="008D5B1D">
        <w:rPr>
          <w:szCs w:val="24"/>
        </w:rPr>
        <w:t xml:space="preserve">Sydney. </w:t>
      </w:r>
    </w:p>
    <w:p w14:paraId="432E7591" w14:textId="6051A94E" w:rsidR="005A36F7" w:rsidRDefault="005A36F7" w:rsidP="0019451D">
      <w:pPr>
        <w:spacing w:line="480" w:lineRule="auto"/>
        <w:rPr>
          <w:szCs w:val="24"/>
        </w:rPr>
      </w:pPr>
    </w:p>
    <w:p w14:paraId="32DE38FC" w14:textId="77777777" w:rsidR="00E40A81" w:rsidRPr="008D5B1D" w:rsidRDefault="00E40A81" w:rsidP="00E40A81">
      <w:pPr>
        <w:spacing w:line="480" w:lineRule="auto"/>
        <w:rPr>
          <w:szCs w:val="24"/>
        </w:rPr>
      </w:pPr>
      <w:r w:rsidRPr="008D5B1D">
        <w:rPr>
          <w:szCs w:val="24"/>
        </w:rPr>
        <w:t>McLaren, G., Bonacic, C., and Rowan, A. 2006. Animal welfare and conservation: measuring stress in the wild. Pp. 120-133 in MacDonald, D.W., and Service, K. (eds). Key topics in Conservation Biology, Blackwell, Oxford.</w:t>
      </w:r>
    </w:p>
    <w:p w14:paraId="123CEE0C" w14:textId="77777777" w:rsidR="00E40A81" w:rsidRPr="008D5B1D" w:rsidRDefault="00E40A81" w:rsidP="00E40A81">
      <w:pPr>
        <w:spacing w:line="480" w:lineRule="auto"/>
        <w:rPr>
          <w:szCs w:val="24"/>
        </w:rPr>
      </w:pPr>
    </w:p>
    <w:p w14:paraId="10877799" w14:textId="4399BA22" w:rsidR="00C14568" w:rsidRPr="008D5B1D" w:rsidRDefault="00C14568" w:rsidP="0019451D">
      <w:pPr>
        <w:spacing w:line="480" w:lineRule="auto"/>
        <w:rPr>
          <w:szCs w:val="24"/>
        </w:rPr>
      </w:pPr>
      <w:r w:rsidRPr="008D5B1D">
        <w:rPr>
          <w:szCs w:val="24"/>
        </w:rPr>
        <w:t xml:space="preserve">MacDonald, D.W., Collins, N.M., and Wrangham, R. 2006. Principles, practice and priorities: the quest for ‘alignment’.  </w:t>
      </w:r>
      <w:r w:rsidR="00820F03" w:rsidRPr="008D5B1D">
        <w:rPr>
          <w:szCs w:val="24"/>
        </w:rPr>
        <w:t>Pp. 273-292 i</w:t>
      </w:r>
      <w:r w:rsidRPr="008D5B1D">
        <w:rPr>
          <w:szCs w:val="24"/>
        </w:rPr>
        <w:t>n MacDonald, D.W., and Service, K. (eds). Key topics in Conservation Biology</w:t>
      </w:r>
      <w:r w:rsidR="00820F03" w:rsidRPr="008D5B1D">
        <w:rPr>
          <w:szCs w:val="24"/>
        </w:rPr>
        <w:t>,</w:t>
      </w:r>
      <w:r w:rsidRPr="008D5B1D">
        <w:rPr>
          <w:szCs w:val="24"/>
        </w:rPr>
        <w:t xml:space="preserve"> Blackwell, </w:t>
      </w:r>
      <w:r w:rsidR="00934062" w:rsidRPr="008D5B1D">
        <w:rPr>
          <w:szCs w:val="24"/>
        </w:rPr>
        <w:t>Oxford.</w:t>
      </w:r>
    </w:p>
    <w:p w14:paraId="3803EA72" w14:textId="1C916AC8" w:rsidR="00C14568" w:rsidRDefault="00C14568" w:rsidP="0019451D">
      <w:pPr>
        <w:spacing w:line="480" w:lineRule="auto"/>
        <w:rPr>
          <w:szCs w:val="24"/>
        </w:rPr>
      </w:pPr>
    </w:p>
    <w:p w14:paraId="11BA333B" w14:textId="39519E0D" w:rsidR="00E40A81" w:rsidRDefault="00E40A81" w:rsidP="0019451D">
      <w:pPr>
        <w:spacing w:line="480" w:lineRule="auto"/>
        <w:rPr>
          <w:szCs w:val="24"/>
        </w:rPr>
      </w:pPr>
      <w:r w:rsidRPr="00F504EC">
        <w:rPr>
          <w:szCs w:val="24"/>
        </w:rPr>
        <w:t>MA (Millennium Ecosystem Assessment). 2003.</w:t>
      </w:r>
      <w:r w:rsidR="006A0CFA" w:rsidRPr="00F504EC">
        <w:rPr>
          <w:szCs w:val="24"/>
        </w:rPr>
        <w:t xml:space="preserve">  </w:t>
      </w:r>
      <w:r w:rsidR="00F504EC" w:rsidRPr="00F504EC">
        <w:rPr>
          <w:szCs w:val="24"/>
        </w:rPr>
        <w:t>Eco</w:t>
      </w:r>
      <w:r w:rsidR="00F504EC">
        <w:rPr>
          <w:szCs w:val="24"/>
        </w:rPr>
        <w:t xml:space="preserve">systems and </w:t>
      </w:r>
      <w:r w:rsidR="003A2A9E">
        <w:rPr>
          <w:szCs w:val="24"/>
        </w:rPr>
        <w:t>Human</w:t>
      </w:r>
      <w:r w:rsidR="00F504EC">
        <w:rPr>
          <w:szCs w:val="24"/>
        </w:rPr>
        <w:t xml:space="preserve"> well-being.  A </w:t>
      </w:r>
      <w:r w:rsidR="003A2A9E">
        <w:rPr>
          <w:szCs w:val="24"/>
        </w:rPr>
        <w:t>F</w:t>
      </w:r>
      <w:r w:rsidR="00F504EC">
        <w:rPr>
          <w:szCs w:val="24"/>
        </w:rPr>
        <w:t xml:space="preserve">ramework for Assessment. Island press, Washington, DC.  </w:t>
      </w:r>
    </w:p>
    <w:p w14:paraId="0AF73324" w14:textId="77777777" w:rsidR="003A2A9E" w:rsidRPr="00F504EC" w:rsidRDefault="003A2A9E" w:rsidP="0019451D">
      <w:pPr>
        <w:spacing w:line="480" w:lineRule="auto"/>
        <w:rPr>
          <w:szCs w:val="24"/>
        </w:rPr>
      </w:pPr>
    </w:p>
    <w:p w14:paraId="02A0730F" w14:textId="4F76F5A3" w:rsidR="001C6EDF" w:rsidRPr="008D5B1D" w:rsidRDefault="001C6EDF" w:rsidP="0019451D">
      <w:pPr>
        <w:spacing w:line="480" w:lineRule="auto"/>
        <w:rPr>
          <w:szCs w:val="24"/>
        </w:rPr>
      </w:pPr>
      <w:r w:rsidRPr="00174494">
        <w:rPr>
          <w:szCs w:val="24"/>
          <w:lang w:val="en-US"/>
        </w:rPr>
        <w:t>Morton</w:t>
      </w:r>
      <w:r w:rsidR="00607ABA" w:rsidRPr="00174494">
        <w:rPr>
          <w:szCs w:val="24"/>
          <w:lang w:val="en-US"/>
        </w:rPr>
        <w:t>, S</w:t>
      </w:r>
      <w:r w:rsidR="00025EB6" w:rsidRPr="00174494">
        <w:rPr>
          <w:szCs w:val="24"/>
          <w:lang w:val="en-US"/>
        </w:rPr>
        <w:t xml:space="preserve">.R. </w:t>
      </w:r>
      <w:r w:rsidR="00607ABA" w:rsidRPr="00174494">
        <w:rPr>
          <w:szCs w:val="24"/>
          <w:lang w:val="en-US"/>
        </w:rPr>
        <w:t xml:space="preserve"> 2017.</w:t>
      </w:r>
      <w:r w:rsidR="007401BF" w:rsidRPr="00174494">
        <w:rPr>
          <w:szCs w:val="24"/>
          <w:lang w:val="en-US"/>
        </w:rPr>
        <w:t xml:space="preserve"> </w:t>
      </w:r>
      <w:r w:rsidR="007401BF" w:rsidRPr="008D5B1D">
        <w:rPr>
          <w:szCs w:val="24"/>
        </w:rPr>
        <w:t xml:space="preserve">On pessimism in Australian </w:t>
      </w:r>
      <w:r w:rsidR="000917F0" w:rsidRPr="008D5B1D">
        <w:rPr>
          <w:szCs w:val="24"/>
        </w:rPr>
        <w:t>e</w:t>
      </w:r>
      <w:r w:rsidR="007401BF" w:rsidRPr="008D5B1D">
        <w:rPr>
          <w:szCs w:val="24"/>
        </w:rPr>
        <w:t>cology</w:t>
      </w:r>
      <w:r w:rsidR="000917F0" w:rsidRPr="008D5B1D">
        <w:rPr>
          <w:szCs w:val="24"/>
        </w:rPr>
        <w:t xml:space="preserve">. </w:t>
      </w:r>
      <w:r w:rsidR="000917F0" w:rsidRPr="008D5B1D">
        <w:rPr>
          <w:i/>
          <w:szCs w:val="24"/>
        </w:rPr>
        <w:t xml:space="preserve">Austral </w:t>
      </w:r>
      <w:r w:rsidR="000230FE" w:rsidRPr="008D5B1D">
        <w:rPr>
          <w:i/>
          <w:szCs w:val="24"/>
        </w:rPr>
        <w:t>Ecology</w:t>
      </w:r>
      <w:r w:rsidR="000230FE" w:rsidRPr="008D5B1D">
        <w:rPr>
          <w:szCs w:val="24"/>
        </w:rPr>
        <w:t xml:space="preserve"> 42</w:t>
      </w:r>
      <w:r w:rsidR="000917F0" w:rsidRPr="008D5B1D">
        <w:rPr>
          <w:szCs w:val="24"/>
        </w:rPr>
        <w:t xml:space="preserve">: </w:t>
      </w:r>
      <w:r w:rsidR="000917F0" w:rsidRPr="008D5B1D">
        <w:rPr>
          <w:szCs w:val="24"/>
        </w:rPr>
        <w:lastRenderedPageBreak/>
        <w:t>122–131</w:t>
      </w:r>
      <w:r w:rsidR="000230FE" w:rsidRPr="008D5B1D">
        <w:rPr>
          <w:szCs w:val="24"/>
        </w:rPr>
        <w:t>.</w:t>
      </w:r>
      <w:r w:rsidR="00CA6CC0" w:rsidRPr="008D5B1D">
        <w:rPr>
          <w:szCs w:val="24"/>
        </w:rPr>
        <w:t xml:space="preserve">  doi:10.1111/aec.12410 </w:t>
      </w:r>
    </w:p>
    <w:p w14:paraId="22E22DBD" w14:textId="77777777" w:rsidR="00F745E7" w:rsidRPr="008D5B1D" w:rsidRDefault="00F745E7" w:rsidP="0019451D">
      <w:pPr>
        <w:spacing w:line="480" w:lineRule="auto"/>
        <w:rPr>
          <w:szCs w:val="24"/>
        </w:rPr>
      </w:pPr>
    </w:p>
    <w:p w14:paraId="00F45444" w14:textId="175A507C" w:rsidR="001E4402" w:rsidRPr="008D5B1D" w:rsidRDefault="001B296A" w:rsidP="0019451D">
      <w:pPr>
        <w:spacing w:line="480" w:lineRule="auto"/>
        <w:rPr>
          <w:i/>
          <w:szCs w:val="24"/>
        </w:rPr>
      </w:pPr>
      <w:r w:rsidRPr="008D5B1D">
        <w:rPr>
          <w:szCs w:val="24"/>
        </w:rPr>
        <w:t xml:space="preserve">Smith, P 2014.  </w:t>
      </w:r>
      <w:r w:rsidR="00147EB1" w:rsidRPr="008D5B1D">
        <w:rPr>
          <w:szCs w:val="24"/>
        </w:rPr>
        <w:t>Magic Pudding economics</w:t>
      </w:r>
      <w:r w:rsidR="001E4402" w:rsidRPr="008D5B1D">
        <w:rPr>
          <w:szCs w:val="24"/>
        </w:rPr>
        <w:t xml:space="preserve">.  </w:t>
      </w:r>
      <w:r w:rsidR="001E4402" w:rsidRPr="008D5B1D">
        <w:rPr>
          <w:i/>
          <w:szCs w:val="24"/>
        </w:rPr>
        <w:t>Quadrant online.</w:t>
      </w:r>
    </w:p>
    <w:p w14:paraId="7501F8C7" w14:textId="0909C5BE" w:rsidR="00720838" w:rsidRPr="008D5B1D" w:rsidRDefault="00961063" w:rsidP="0019451D">
      <w:pPr>
        <w:spacing w:line="480" w:lineRule="auto"/>
        <w:rPr>
          <w:szCs w:val="24"/>
        </w:rPr>
      </w:pPr>
      <w:hyperlink r:id="rId9" w:history="1">
        <w:r w:rsidR="00411D2A" w:rsidRPr="008D5B1D">
          <w:rPr>
            <w:rStyle w:val="Hyperlink"/>
            <w:szCs w:val="24"/>
          </w:rPr>
          <w:t>https://quadrant.org.au/opinion/qed/2014/02/magic-pudding-economics/</w:t>
        </w:r>
      </w:hyperlink>
      <w:r w:rsidR="0020209A" w:rsidRPr="008D5B1D">
        <w:rPr>
          <w:szCs w:val="24"/>
        </w:rPr>
        <w:t xml:space="preserve"> </w:t>
      </w:r>
    </w:p>
    <w:p w14:paraId="56F3CC2F" w14:textId="61ED0FD2" w:rsidR="00280F7A" w:rsidRPr="008D5B1D" w:rsidRDefault="00280F7A" w:rsidP="0019451D">
      <w:pPr>
        <w:spacing w:line="480" w:lineRule="auto"/>
        <w:rPr>
          <w:szCs w:val="24"/>
        </w:rPr>
      </w:pPr>
    </w:p>
    <w:p w14:paraId="1DCCCBC1" w14:textId="06F9487E" w:rsidR="00280F7A" w:rsidRPr="008D5B1D" w:rsidRDefault="00280F7A" w:rsidP="0019451D">
      <w:pPr>
        <w:spacing w:line="480" w:lineRule="auto"/>
        <w:rPr>
          <w:szCs w:val="24"/>
        </w:rPr>
      </w:pPr>
      <w:r w:rsidRPr="008D5B1D">
        <w:rPr>
          <w:szCs w:val="24"/>
        </w:rPr>
        <w:t xml:space="preserve">Turner II, B.L., Esler, K.J., Bridgewater, P., </w:t>
      </w:r>
      <w:r w:rsidR="005776D0" w:rsidRPr="008D5B1D">
        <w:rPr>
          <w:szCs w:val="24"/>
        </w:rPr>
        <w:t>Tweksbury, J.</w:t>
      </w:r>
      <w:r w:rsidR="003F7077" w:rsidRPr="008D5B1D">
        <w:rPr>
          <w:szCs w:val="24"/>
        </w:rPr>
        <w:t>,</w:t>
      </w:r>
      <w:r w:rsidRPr="008D5B1D">
        <w:rPr>
          <w:szCs w:val="24"/>
        </w:rPr>
        <w:t xml:space="preserve"> </w:t>
      </w:r>
      <w:r w:rsidR="003F7077" w:rsidRPr="008D5B1D">
        <w:rPr>
          <w:szCs w:val="24"/>
        </w:rPr>
        <w:t xml:space="preserve">Sitas, N., </w:t>
      </w:r>
      <w:r w:rsidR="000B77CB" w:rsidRPr="008D5B1D">
        <w:rPr>
          <w:szCs w:val="24"/>
        </w:rPr>
        <w:t>Abrahams, B.,</w:t>
      </w:r>
      <w:r w:rsidR="00646DB6" w:rsidRPr="008D5B1D">
        <w:rPr>
          <w:szCs w:val="24"/>
        </w:rPr>
        <w:t xml:space="preserve"> Chapin III, F.S., Chowdhury, R.R.</w:t>
      </w:r>
      <w:r w:rsidR="006B489F" w:rsidRPr="008D5B1D">
        <w:rPr>
          <w:szCs w:val="24"/>
        </w:rPr>
        <w:t xml:space="preserve">, Christie, P., Diaz, S., </w:t>
      </w:r>
      <w:r w:rsidR="00E22A9D" w:rsidRPr="008D5B1D">
        <w:rPr>
          <w:szCs w:val="24"/>
        </w:rPr>
        <w:t>Firth, P., Knapp, C.</w:t>
      </w:r>
      <w:r w:rsidR="00631690" w:rsidRPr="008D5B1D">
        <w:rPr>
          <w:szCs w:val="24"/>
        </w:rPr>
        <w:t>N.</w:t>
      </w:r>
      <w:r w:rsidR="00E22A9D" w:rsidRPr="008D5B1D">
        <w:rPr>
          <w:szCs w:val="24"/>
        </w:rPr>
        <w:t>,</w:t>
      </w:r>
      <w:r w:rsidR="00631690" w:rsidRPr="008D5B1D">
        <w:rPr>
          <w:szCs w:val="24"/>
        </w:rPr>
        <w:t xml:space="preserve"> Kramer,J., Leemans, R., Palmer, M., </w:t>
      </w:r>
      <w:r w:rsidR="00394D4D" w:rsidRPr="008D5B1D">
        <w:rPr>
          <w:szCs w:val="24"/>
        </w:rPr>
        <w:t>Pietri, D., Pittman, J., Sarukhán</w:t>
      </w:r>
      <w:r w:rsidR="0039605E" w:rsidRPr="008D5B1D">
        <w:rPr>
          <w:szCs w:val="24"/>
        </w:rPr>
        <w:t xml:space="preserve">, J., Shackleton, R., Siedler, R., </w:t>
      </w:r>
      <w:r w:rsidR="00F73104" w:rsidRPr="008D5B1D">
        <w:rPr>
          <w:szCs w:val="24"/>
        </w:rPr>
        <w:t xml:space="preserve">van Wilgen, B., Mooney, H. </w:t>
      </w:r>
      <w:r w:rsidRPr="008D5B1D">
        <w:rPr>
          <w:szCs w:val="24"/>
        </w:rPr>
        <w:t>2016</w:t>
      </w:r>
      <w:r w:rsidR="00F73104" w:rsidRPr="008D5B1D">
        <w:rPr>
          <w:szCs w:val="24"/>
        </w:rPr>
        <w:t xml:space="preserve">. </w:t>
      </w:r>
      <w:r w:rsidRPr="008D5B1D">
        <w:rPr>
          <w:szCs w:val="24"/>
        </w:rPr>
        <w:t xml:space="preserve">Socio-Environmental Systems (SES) Research: what have we learned and how can we use this information in future research programs? </w:t>
      </w:r>
      <w:r w:rsidRPr="008D5B1D">
        <w:rPr>
          <w:i/>
          <w:szCs w:val="24"/>
        </w:rPr>
        <w:t>Current Opinion in Environmental Sustainability</w:t>
      </w:r>
      <w:r w:rsidRPr="008D5B1D">
        <w:rPr>
          <w:szCs w:val="24"/>
        </w:rPr>
        <w:t xml:space="preserve"> 19: 160–168. </w:t>
      </w:r>
      <w:r w:rsidR="00D72406" w:rsidRPr="008D5B1D">
        <w:rPr>
          <w:szCs w:val="24"/>
        </w:rPr>
        <w:t>DOI: 10.1016/j.cosust.2016.04.001</w:t>
      </w:r>
      <w:r w:rsidR="00D72406" w:rsidRPr="008D5B1D">
        <w:rPr>
          <w:szCs w:val="24"/>
        </w:rPr>
        <w:br/>
      </w:r>
      <w:bookmarkStart w:id="10" w:name="_GoBack"/>
      <w:bookmarkEnd w:id="10"/>
    </w:p>
    <w:sectPr w:rsidR="00280F7A" w:rsidRPr="008D5B1D" w:rsidSect="00FE7AF0">
      <w:headerReference w:type="default" r:id="rId10"/>
      <w:footerReference w:type="default" r:id="rId11"/>
      <w:pgSz w:w="11906" w:h="16838" w:code="9"/>
      <w:pgMar w:top="1304" w:right="1701" w:bottom="1758" w:left="2552" w:header="964" w:footer="720" w:gutter="0"/>
      <w:lnNumType w:countBy="1" w:restart="continuou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C53673" w14:textId="77777777" w:rsidR="00961063" w:rsidRDefault="00961063">
      <w:pPr>
        <w:spacing w:line="240" w:lineRule="auto"/>
      </w:pPr>
      <w:r>
        <w:separator/>
      </w:r>
    </w:p>
  </w:endnote>
  <w:endnote w:type="continuationSeparator" w:id="0">
    <w:p w14:paraId="5ED9019A" w14:textId="77777777" w:rsidR="00961063" w:rsidRDefault="009610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6068712"/>
      <w:docPartObj>
        <w:docPartGallery w:val="Page Numbers (Bottom of Page)"/>
        <w:docPartUnique/>
      </w:docPartObj>
    </w:sdtPr>
    <w:sdtEndPr>
      <w:rPr>
        <w:noProof/>
      </w:rPr>
    </w:sdtEndPr>
    <w:sdtContent>
      <w:p w14:paraId="1924B77E" w14:textId="09A48184" w:rsidR="00713E32" w:rsidRDefault="00713E3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9391D2" w14:textId="77777777" w:rsidR="00541330" w:rsidRDefault="00541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B6B02B" w14:textId="77777777" w:rsidR="00961063" w:rsidRDefault="00961063">
      <w:pPr>
        <w:spacing w:line="240" w:lineRule="auto"/>
      </w:pPr>
      <w:r>
        <w:separator/>
      </w:r>
    </w:p>
  </w:footnote>
  <w:footnote w:type="continuationSeparator" w:id="0">
    <w:p w14:paraId="27632FDB" w14:textId="77777777" w:rsidR="00961063" w:rsidRDefault="009610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EECA19" w14:textId="255244FE" w:rsidR="00135D46" w:rsidRDefault="00810B89">
    <w:pPr>
      <w:pStyle w:val="Header"/>
    </w:pPr>
    <w:r>
      <w:t xml:space="preserve">Killing of the Magic </w:t>
    </w:r>
    <w:r w:rsidR="00537C03">
      <w:t>P</w:t>
    </w:r>
    <w:r>
      <w:t>udding Chef</w:t>
    </w:r>
  </w:p>
  <w:p w14:paraId="3D4FEB95" w14:textId="77777777" w:rsidR="007D4403" w:rsidRDefault="007D440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AU" w:vendorID="8" w:dllVersion="513" w:checkStyle="1"/>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14"/>
    <w:rsid w:val="0000522A"/>
    <w:rsid w:val="00005B9F"/>
    <w:rsid w:val="0000638E"/>
    <w:rsid w:val="00007FA8"/>
    <w:rsid w:val="0001125A"/>
    <w:rsid w:val="00011D65"/>
    <w:rsid w:val="000224FD"/>
    <w:rsid w:val="000230FE"/>
    <w:rsid w:val="00025EB6"/>
    <w:rsid w:val="000309CC"/>
    <w:rsid w:val="00033276"/>
    <w:rsid w:val="000337E1"/>
    <w:rsid w:val="000578D2"/>
    <w:rsid w:val="00057C76"/>
    <w:rsid w:val="000650EE"/>
    <w:rsid w:val="00065EEE"/>
    <w:rsid w:val="00071625"/>
    <w:rsid w:val="00086D78"/>
    <w:rsid w:val="000917F0"/>
    <w:rsid w:val="000A6146"/>
    <w:rsid w:val="000B1774"/>
    <w:rsid w:val="000B48B6"/>
    <w:rsid w:val="000B77CB"/>
    <w:rsid w:val="000C0351"/>
    <w:rsid w:val="000C08CD"/>
    <w:rsid w:val="000C2B86"/>
    <w:rsid w:val="000C5F25"/>
    <w:rsid w:val="000D2FE2"/>
    <w:rsid w:val="000D5602"/>
    <w:rsid w:val="000E202B"/>
    <w:rsid w:val="000E292B"/>
    <w:rsid w:val="000F6EE0"/>
    <w:rsid w:val="0010397C"/>
    <w:rsid w:val="00103E49"/>
    <w:rsid w:val="0011075C"/>
    <w:rsid w:val="00114AB5"/>
    <w:rsid w:val="00122F2A"/>
    <w:rsid w:val="00135D46"/>
    <w:rsid w:val="00147EB1"/>
    <w:rsid w:val="00151E43"/>
    <w:rsid w:val="00154159"/>
    <w:rsid w:val="001543B5"/>
    <w:rsid w:val="00161099"/>
    <w:rsid w:val="00174494"/>
    <w:rsid w:val="001804D4"/>
    <w:rsid w:val="00190FB8"/>
    <w:rsid w:val="0019451D"/>
    <w:rsid w:val="001A4CF8"/>
    <w:rsid w:val="001B19A1"/>
    <w:rsid w:val="001B296A"/>
    <w:rsid w:val="001B3054"/>
    <w:rsid w:val="001C2139"/>
    <w:rsid w:val="001C4839"/>
    <w:rsid w:val="001C6EDF"/>
    <w:rsid w:val="001C7E00"/>
    <w:rsid w:val="001D15CB"/>
    <w:rsid w:val="001D6EA4"/>
    <w:rsid w:val="001D73DA"/>
    <w:rsid w:val="001E4402"/>
    <w:rsid w:val="001E713C"/>
    <w:rsid w:val="001F0A2D"/>
    <w:rsid w:val="001F56EA"/>
    <w:rsid w:val="00200CB6"/>
    <w:rsid w:val="0020209A"/>
    <w:rsid w:val="00204203"/>
    <w:rsid w:val="00211AA8"/>
    <w:rsid w:val="00225C43"/>
    <w:rsid w:val="00226092"/>
    <w:rsid w:val="00233FB7"/>
    <w:rsid w:val="00234773"/>
    <w:rsid w:val="00280B82"/>
    <w:rsid w:val="00280F7A"/>
    <w:rsid w:val="00294BE4"/>
    <w:rsid w:val="002966AB"/>
    <w:rsid w:val="002973C2"/>
    <w:rsid w:val="002A1F86"/>
    <w:rsid w:val="002B250A"/>
    <w:rsid w:val="002B40D3"/>
    <w:rsid w:val="002C5B1E"/>
    <w:rsid w:val="002D2490"/>
    <w:rsid w:val="002F0E14"/>
    <w:rsid w:val="002F26EC"/>
    <w:rsid w:val="003004D6"/>
    <w:rsid w:val="003009AD"/>
    <w:rsid w:val="00301FBC"/>
    <w:rsid w:val="0031687A"/>
    <w:rsid w:val="003172BB"/>
    <w:rsid w:val="00321BE6"/>
    <w:rsid w:val="00332516"/>
    <w:rsid w:val="00334CB6"/>
    <w:rsid w:val="003409D7"/>
    <w:rsid w:val="00345170"/>
    <w:rsid w:val="0034616F"/>
    <w:rsid w:val="00351A98"/>
    <w:rsid w:val="003639FB"/>
    <w:rsid w:val="00363FA5"/>
    <w:rsid w:val="00365846"/>
    <w:rsid w:val="0037042D"/>
    <w:rsid w:val="00371D11"/>
    <w:rsid w:val="00374310"/>
    <w:rsid w:val="00385E04"/>
    <w:rsid w:val="00394D4D"/>
    <w:rsid w:val="0039605E"/>
    <w:rsid w:val="0039611F"/>
    <w:rsid w:val="003A1BE5"/>
    <w:rsid w:val="003A2A9E"/>
    <w:rsid w:val="003A4096"/>
    <w:rsid w:val="003A5208"/>
    <w:rsid w:val="003B1D22"/>
    <w:rsid w:val="003B56F2"/>
    <w:rsid w:val="003C0CC9"/>
    <w:rsid w:val="003D3E0A"/>
    <w:rsid w:val="003E53B1"/>
    <w:rsid w:val="003F1BC3"/>
    <w:rsid w:val="003F1CA9"/>
    <w:rsid w:val="003F3AFC"/>
    <w:rsid w:val="003F456B"/>
    <w:rsid w:val="003F5144"/>
    <w:rsid w:val="003F5E60"/>
    <w:rsid w:val="003F7077"/>
    <w:rsid w:val="003F7109"/>
    <w:rsid w:val="003F71B2"/>
    <w:rsid w:val="00411D2A"/>
    <w:rsid w:val="00412F89"/>
    <w:rsid w:val="00414FF8"/>
    <w:rsid w:val="004240D4"/>
    <w:rsid w:val="004259F0"/>
    <w:rsid w:val="0042738A"/>
    <w:rsid w:val="00433CDC"/>
    <w:rsid w:val="004342B8"/>
    <w:rsid w:val="0044265B"/>
    <w:rsid w:val="004430E6"/>
    <w:rsid w:val="00451C4E"/>
    <w:rsid w:val="00465164"/>
    <w:rsid w:val="00465BE0"/>
    <w:rsid w:val="00466686"/>
    <w:rsid w:val="00475A16"/>
    <w:rsid w:val="0048204F"/>
    <w:rsid w:val="0048723E"/>
    <w:rsid w:val="004900EE"/>
    <w:rsid w:val="004959EB"/>
    <w:rsid w:val="004A067D"/>
    <w:rsid w:val="004B1092"/>
    <w:rsid w:val="004B3154"/>
    <w:rsid w:val="004B3C13"/>
    <w:rsid w:val="004C3938"/>
    <w:rsid w:val="004D42C3"/>
    <w:rsid w:val="004E5AA6"/>
    <w:rsid w:val="004F1648"/>
    <w:rsid w:val="004F452A"/>
    <w:rsid w:val="00505011"/>
    <w:rsid w:val="00512ED5"/>
    <w:rsid w:val="00512ED8"/>
    <w:rsid w:val="005158CA"/>
    <w:rsid w:val="00517217"/>
    <w:rsid w:val="00532C78"/>
    <w:rsid w:val="00537C03"/>
    <w:rsid w:val="00541330"/>
    <w:rsid w:val="00547867"/>
    <w:rsid w:val="00552B6D"/>
    <w:rsid w:val="00555FC4"/>
    <w:rsid w:val="0056002C"/>
    <w:rsid w:val="00563AF6"/>
    <w:rsid w:val="00571762"/>
    <w:rsid w:val="005752CD"/>
    <w:rsid w:val="005753D0"/>
    <w:rsid w:val="005776D0"/>
    <w:rsid w:val="005819A4"/>
    <w:rsid w:val="0058510C"/>
    <w:rsid w:val="005A36F7"/>
    <w:rsid w:val="005B2A6C"/>
    <w:rsid w:val="005C05B5"/>
    <w:rsid w:val="005C21BE"/>
    <w:rsid w:val="005C5046"/>
    <w:rsid w:val="005E645B"/>
    <w:rsid w:val="005F1766"/>
    <w:rsid w:val="005F3064"/>
    <w:rsid w:val="005F3806"/>
    <w:rsid w:val="006057C8"/>
    <w:rsid w:val="00607ABA"/>
    <w:rsid w:val="006112A2"/>
    <w:rsid w:val="00621D42"/>
    <w:rsid w:val="00622822"/>
    <w:rsid w:val="00626148"/>
    <w:rsid w:val="00630147"/>
    <w:rsid w:val="00631690"/>
    <w:rsid w:val="006342FD"/>
    <w:rsid w:val="00636BE1"/>
    <w:rsid w:val="00646DB6"/>
    <w:rsid w:val="0064771B"/>
    <w:rsid w:val="0065476E"/>
    <w:rsid w:val="006745B5"/>
    <w:rsid w:val="00675A21"/>
    <w:rsid w:val="00676622"/>
    <w:rsid w:val="006803E9"/>
    <w:rsid w:val="006840BB"/>
    <w:rsid w:val="00692D75"/>
    <w:rsid w:val="00692DD9"/>
    <w:rsid w:val="006A0CFA"/>
    <w:rsid w:val="006A4E21"/>
    <w:rsid w:val="006B08A7"/>
    <w:rsid w:val="006B489F"/>
    <w:rsid w:val="006B5E73"/>
    <w:rsid w:val="006E4565"/>
    <w:rsid w:val="006E6557"/>
    <w:rsid w:val="006F4D09"/>
    <w:rsid w:val="00713E32"/>
    <w:rsid w:val="00717ADC"/>
    <w:rsid w:val="00720838"/>
    <w:rsid w:val="0072662F"/>
    <w:rsid w:val="00732B18"/>
    <w:rsid w:val="00733BC0"/>
    <w:rsid w:val="00737A0D"/>
    <w:rsid w:val="007401BF"/>
    <w:rsid w:val="00742D27"/>
    <w:rsid w:val="007509E4"/>
    <w:rsid w:val="00755F9D"/>
    <w:rsid w:val="0077488E"/>
    <w:rsid w:val="00776998"/>
    <w:rsid w:val="00781853"/>
    <w:rsid w:val="00781DEC"/>
    <w:rsid w:val="0078325B"/>
    <w:rsid w:val="00783DF4"/>
    <w:rsid w:val="007B0B37"/>
    <w:rsid w:val="007D4403"/>
    <w:rsid w:val="007D446C"/>
    <w:rsid w:val="007D5856"/>
    <w:rsid w:val="007E0014"/>
    <w:rsid w:val="007E2303"/>
    <w:rsid w:val="00805E42"/>
    <w:rsid w:val="00807DC8"/>
    <w:rsid w:val="00810B89"/>
    <w:rsid w:val="00817FD8"/>
    <w:rsid w:val="00820F03"/>
    <w:rsid w:val="0082438F"/>
    <w:rsid w:val="00826099"/>
    <w:rsid w:val="00831009"/>
    <w:rsid w:val="0083329C"/>
    <w:rsid w:val="00850F2D"/>
    <w:rsid w:val="008824A0"/>
    <w:rsid w:val="008847D2"/>
    <w:rsid w:val="00896BA4"/>
    <w:rsid w:val="008A0BB1"/>
    <w:rsid w:val="008A6675"/>
    <w:rsid w:val="008B536A"/>
    <w:rsid w:val="008B635F"/>
    <w:rsid w:val="008C556D"/>
    <w:rsid w:val="008D2430"/>
    <w:rsid w:val="008D5B1D"/>
    <w:rsid w:val="008E0ED4"/>
    <w:rsid w:val="008E49F1"/>
    <w:rsid w:val="0090138B"/>
    <w:rsid w:val="00901BFA"/>
    <w:rsid w:val="00916F1B"/>
    <w:rsid w:val="009178D2"/>
    <w:rsid w:val="00925C76"/>
    <w:rsid w:val="00931F11"/>
    <w:rsid w:val="00934062"/>
    <w:rsid w:val="009537CB"/>
    <w:rsid w:val="00961063"/>
    <w:rsid w:val="00961D95"/>
    <w:rsid w:val="009660EE"/>
    <w:rsid w:val="0096695E"/>
    <w:rsid w:val="0097256F"/>
    <w:rsid w:val="00975D68"/>
    <w:rsid w:val="00976216"/>
    <w:rsid w:val="009844C9"/>
    <w:rsid w:val="009851F4"/>
    <w:rsid w:val="00986E0D"/>
    <w:rsid w:val="00991AA0"/>
    <w:rsid w:val="00991DB2"/>
    <w:rsid w:val="009A167E"/>
    <w:rsid w:val="009C1127"/>
    <w:rsid w:val="009D0C9E"/>
    <w:rsid w:val="009D7E0E"/>
    <w:rsid w:val="00A12793"/>
    <w:rsid w:val="00A35381"/>
    <w:rsid w:val="00A541A4"/>
    <w:rsid w:val="00A63B36"/>
    <w:rsid w:val="00A63FFD"/>
    <w:rsid w:val="00A65C75"/>
    <w:rsid w:val="00A9287D"/>
    <w:rsid w:val="00A978DE"/>
    <w:rsid w:val="00AA1A57"/>
    <w:rsid w:val="00AD2E70"/>
    <w:rsid w:val="00AE5247"/>
    <w:rsid w:val="00AE5334"/>
    <w:rsid w:val="00AE5C3E"/>
    <w:rsid w:val="00AF17AE"/>
    <w:rsid w:val="00B10A38"/>
    <w:rsid w:val="00B11634"/>
    <w:rsid w:val="00B148BE"/>
    <w:rsid w:val="00B23B83"/>
    <w:rsid w:val="00B313F0"/>
    <w:rsid w:val="00B6038B"/>
    <w:rsid w:val="00B63E37"/>
    <w:rsid w:val="00B744D2"/>
    <w:rsid w:val="00B74585"/>
    <w:rsid w:val="00B77718"/>
    <w:rsid w:val="00B8299D"/>
    <w:rsid w:val="00B97AE8"/>
    <w:rsid w:val="00BA515E"/>
    <w:rsid w:val="00BB4903"/>
    <w:rsid w:val="00BB6101"/>
    <w:rsid w:val="00BC0B13"/>
    <w:rsid w:val="00BC148A"/>
    <w:rsid w:val="00BC614A"/>
    <w:rsid w:val="00BC627E"/>
    <w:rsid w:val="00BD34FB"/>
    <w:rsid w:val="00BF3AAA"/>
    <w:rsid w:val="00BF4F73"/>
    <w:rsid w:val="00C131C1"/>
    <w:rsid w:val="00C14568"/>
    <w:rsid w:val="00C15A35"/>
    <w:rsid w:val="00C16E76"/>
    <w:rsid w:val="00C31396"/>
    <w:rsid w:val="00C401B4"/>
    <w:rsid w:val="00C54DA9"/>
    <w:rsid w:val="00C5667C"/>
    <w:rsid w:val="00C5685B"/>
    <w:rsid w:val="00C65B12"/>
    <w:rsid w:val="00C70D7D"/>
    <w:rsid w:val="00C7733C"/>
    <w:rsid w:val="00C82780"/>
    <w:rsid w:val="00C93EA6"/>
    <w:rsid w:val="00C9630B"/>
    <w:rsid w:val="00CA5747"/>
    <w:rsid w:val="00CA6CC0"/>
    <w:rsid w:val="00CD06E3"/>
    <w:rsid w:val="00CE0502"/>
    <w:rsid w:val="00CE3A47"/>
    <w:rsid w:val="00CE4A2E"/>
    <w:rsid w:val="00CE76DB"/>
    <w:rsid w:val="00CF6545"/>
    <w:rsid w:val="00D02A39"/>
    <w:rsid w:val="00D12BAC"/>
    <w:rsid w:val="00D176E8"/>
    <w:rsid w:val="00D31FB3"/>
    <w:rsid w:val="00D32EEE"/>
    <w:rsid w:val="00D345B5"/>
    <w:rsid w:val="00D3684A"/>
    <w:rsid w:val="00D4612B"/>
    <w:rsid w:val="00D46D0C"/>
    <w:rsid w:val="00D503A8"/>
    <w:rsid w:val="00D50FD2"/>
    <w:rsid w:val="00D5649C"/>
    <w:rsid w:val="00D65548"/>
    <w:rsid w:val="00D72406"/>
    <w:rsid w:val="00D73BFB"/>
    <w:rsid w:val="00D751BA"/>
    <w:rsid w:val="00D759E7"/>
    <w:rsid w:val="00D86915"/>
    <w:rsid w:val="00D92709"/>
    <w:rsid w:val="00D92C9B"/>
    <w:rsid w:val="00D9792C"/>
    <w:rsid w:val="00DA6A6A"/>
    <w:rsid w:val="00DB0194"/>
    <w:rsid w:val="00DC3DE9"/>
    <w:rsid w:val="00DD3084"/>
    <w:rsid w:val="00DD7EC6"/>
    <w:rsid w:val="00DE2F52"/>
    <w:rsid w:val="00DE717B"/>
    <w:rsid w:val="00E054EB"/>
    <w:rsid w:val="00E22A9D"/>
    <w:rsid w:val="00E3055B"/>
    <w:rsid w:val="00E367FD"/>
    <w:rsid w:val="00E40A81"/>
    <w:rsid w:val="00E44F8C"/>
    <w:rsid w:val="00E518F0"/>
    <w:rsid w:val="00E7126D"/>
    <w:rsid w:val="00E71A42"/>
    <w:rsid w:val="00E73A73"/>
    <w:rsid w:val="00E95CEE"/>
    <w:rsid w:val="00EA01A0"/>
    <w:rsid w:val="00EA7101"/>
    <w:rsid w:val="00EB093F"/>
    <w:rsid w:val="00EB45C7"/>
    <w:rsid w:val="00EC03CA"/>
    <w:rsid w:val="00EC4A8C"/>
    <w:rsid w:val="00EC7771"/>
    <w:rsid w:val="00ED2A75"/>
    <w:rsid w:val="00ED6C69"/>
    <w:rsid w:val="00EE334C"/>
    <w:rsid w:val="00EE5810"/>
    <w:rsid w:val="00EE702D"/>
    <w:rsid w:val="00EE7064"/>
    <w:rsid w:val="00EF1E07"/>
    <w:rsid w:val="00F22EA2"/>
    <w:rsid w:val="00F4697F"/>
    <w:rsid w:val="00F504EC"/>
    <w:rsid w:val="00F552CC"/>
    <w:rsid w:val="00F6251F"/>
    <w:rsid w:val="00F67BC8"/>
    <w:rsid w:val="00F71BBB"/>
    <w:rsid w:val="00F72DB0"/>
    <w:rsid w:val="00F73104"/>
    <w:rsid w:val="00F745E7"/>
    <w:rsid w:val="00F75844"/>
    <w:rsid w:val="00F80171"/>
    <w:rsid w:val="00F82802"/>
    <w:rsid w:val="00F8442C"/>
    <w:rsid w:val="00F847B0"/>
    <w:rsid w:val="00FB32B9"/>
    <w:rsid w:val="00FC4444"/>
    <w:rsid w:val="00FC78B7"/>
    <w:rsid w:val="00FD4AFC"/>
    <w:rsid w:val="00FD67DA"/>
    <w:rsid w:val="00FE73FC"/>
    <w:rsid w:val="00FE7AF0"/>
    <w:rsid w:val="00FF16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69EB26C"/>
  <w14:defaultImageDpi w14:val="32767"/>
  <w15:chartTrackingRefBased/>
  <w15:docId w15:val="{A12F4F90-A43F-45D2-81F3-92994FB7A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atentStyles>
  <w:style w:type="paragraph" w:default="1" w:styleId="Normal">
    <w:name w:val="Normal"/>
    <w:qFormat/>
    <w:pPr>
      <w:widowControl w:val="0"/>
      <w:tabs>
        <w:tab w:val="left" w:pos="851"/>
        <w:tab w:val="left" w:pos="1701"/>
        <w:tab w:val="right" w:pos="7541"/>
      </w:tabs>
      <w:spacing w:line="300" w:lineRule="exact"/>
    </w:pPr>
    <w:rPr>
      <w:sz w:val="24"/>
      <w:lang w:val="en-AU" w:eastAsia="en-AU"/>
    </w:rPr>
  </w:style>
  <w:style w:type="paragraph" w:styleId="Heading1">
    <w:name w:val="heading 1"/>
    <w:basedOn w:val="Normal"/>
    <w:next w:val="Normal"/>
    <w:link w:val="Heading1Char"/>
    <w:uiPriority w:val="9"/>
    <w:qFormat/>
    <w:rsid w:val="002A1F86"/>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qFormat/>
    <w:rsid w:val="00D02A39"/>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hibit">
    <w:name w:val="Exhibit"/>
    <w:basedOn w:val="Normal"/>
    <w:next w:val="Normal"/>
    <w:rPr>
      <w:b/>
    </w:rPr>
  </w:style>
  <w:style w:type="paragraph" w:styleId="Footer">
    <w:name w:val="footer"/>
    <w:basedOn w:val="Normal"/>
    <w:link w:val="FooterChar"/>
    <w:uiPriority w:val="99"/>
    <w:pPr>
      <w:tabs>
        <w:tab w:val="clear" w:pos="851"/>
        <w:tab w:val="clear" w:pos="1701"/>
        <w:tab w:val="clear" w:pos="7541"/>
        <w:tab w:val="left" w:pos="3515"/>
        <w:tab w:val="right" w:pos="7655"/>
      </w:tabs>
    </w:pPr>
  </w:style>
  <w:style w:type="character" w:styleId="LineNumber">
    <w:name w:val="line number"/>
    <w:basedOn w:val="DefaultParagraphFont"/>
    <w:semiHidden/>
  </w:style>
  <w:style w:type="paragraph" w:customStyle="1" w:styleId="ColorfulGrid-Accent11">
    <w:name w:val="Colorful Grid - Accent 11"/>
    <w:basedOn w:val="Normal"/>
    <w:qFormat/>
    <w:pPr>
      <w:ind w:left="567" w:right="567"/>
    </w:pPr>
    <w:rPr>
      <w:i/>
    </w:rPr>
  </w:style>
  <w:style w:type="paragraph" w:customStyle="1" w:styleId="Hidden">
    <w:name w:val="Hidden"/>
    <w:basedOn w:val="Normal"/>
    <w:pPr>
      <w:tabs>
        <w:tab w:val="clear" w:pos="851"/>
        <w:tab w:val="clear" w:pos="1701"/>
      </w:tabs>
    </w:pPr>
    <w:rPr>
      <w:rFonts w:ascii="Arial" w:hAnsi="Arial"/>
      <w:vanish/>
      <w:sz w:val="20"/>
    </w:rPr>
  </w:style>
  <w:style w:type="paragraph" w:styleId="Header">
    <w:name w:val="header"/>
    <w:basedOn w:val="Normal"/>
    <w:link w:val="HeaderChar"/>
    <w:uiPriority w:val="99"/>
    <w:pPr>
      <w:tabs>
        <w:tab w:val="clear" w:pos="851"/>
        <w:tab w:val="clear" w:pos="1701"/>
        <w:tab w:val="clear" w:pos="7541"/>
        <w:tab w:val="center" w:pos="4153"/>
        <w:tab w:val="right" w:pos="8306"/>
      </w:tabs>
    </w:pPr>
  </w:style>
  <w:style w:type="paragraph" w:customStyle="1" w:styleId="Witness">
    <w:name w:val="Witness"/>
    <w:basedOn w:val="Normal"/>
    <w:next w:val="Normal"/>
    <w:rPr>
      <w:b/>
    </w:rPr>
  </w:style>
  <w:style w:type="character" w:styleId="Hyperlink">
    <w:name w:val="Hyperlink"/>
    <w:uiPriority w:val="99"/>
    <w:unhideWhenUsed/>
    <w:rPr>
      <w:color w:val="0000FF"/>
      <w:u w:val="single"/>
    </w:rPr>
  </w:style>
  <w:style w:type="character" w:customStyle="1" w:styleId="Heading1Char">
    <w:name w:val="Heading 1 Char"/>
    <w:link w:val="Heading1"/>
    <w:uiPriority w:val="9"/>
    <w:rsid w:val="002A1F86"/>
    <w:rPr>
      <w:rFonts w:ascii="Calibri Light" w:eastAsia="Times New Roman" w:hAnsi="Calibri Light" w:cs="Times New Roman"/>
      <w:b/>
      <w:bCs/>
      <w:kern w:val="32"/>
      <w:sz w:val="32"/>
      <w:szCs w:val="32"/>
      <w:lang w:val="en-AU" w:eastAsia="en-AU"/>
    </w:rPr>
  </w:style>
  <w:style w:type="character" w:customStyle="1" w:styleId="Heading2Char">
    <w:name w:val="Heading 2 Char"/>
    <w:link w:val="Heading2"/>
    <w:uiPriority w:val="9"/>
    <w:rsid w:val="00D02A39"/>
    <w:rPr>
      <w:rFonts w:ascii="Calibri Light" w:eastAsia="Times New Roman" w:hAnsi="Calibri Light" w:cs="Times New Roman"/>
      <w:b/>
      <w:bCs/>
      <w:i/>
      <w:iCs/>
      <w:sz w:val="28"/>
      <w:szCs w:val="28"/>
      <w:lang w:val="en-AU" w:eastAsia="en-AU"/>
    </w:rPr>
  </w:style>
  <w:style w:type="paragraph" w:styleId="TOC1">
    <w:name w:val="toc 1"/>
    <w:basedOn w:val="Normal"/>
    <w:next w:val="Normal"/>
    <w:autoRedefine/>
    <w:uiPriority w:val="39"/>
    <w:unhideWhenUsed/>
    <w:rsid w:val="005752CD"/>
    <w:pPr>
      <w:tabs>
        <w:tab w:val="clear" w:pos="851"/>
        <w:tab w:val="clear" w:pos="1701"/>
        <w:tab w:val="clear" w:pos="7541"/>
      </w:tabs>
    </w:pPr>
  </w:style>
  <w:style w:type="paragraph" w:styleId="TOC2">
    <w:name w:val="toc 2"/>
    <w:basedOn w:val="Normal"/>
    <w:next w:val="Normal"/>
    <w:autoRedefine/>
    <w:uiPriority w:val="39"/>
    <w:unhideWhenUsed/>
    <w:rsid w:val="005752CD"/>
    <w:pPr>
      <w:tabs>
        <w:tab w:val="clear" w:pos="851"/>
        <w:tab w:val="clear" w:pos="1701"/>
        <w:tab w:val="clear" w:pos="7541"/>
      </w:tabs>
      <w:ind w:left="240"/>
    </w:pPr>
  </w:style>
  <w:style w:type="paragraph" w:styleId="TOC3">
    <w:name w:val="toc 3"/>
    <w:basedOn w:val="Normal"/>
    <w:next w:val="Normal"/>
    <w:autoRedefine/>
    <w:uiPriority w:val="39"/>
    <w:unhideWhenUsed/>
    <w:rsid w:val="005752CD"/>
    <w:pPr>
      <w:tabs>
        <w:tab w:val="clear" w:pos="851"/>
        <w:tab w:val="clear" w:pos="1701"/>
        <w:tab w:val="clear" w:pos="7541"/>
      </w:tabs>
      <w:ind w:left="480"/>
    </w:pPr>
  </w:style>
  <w:style w:type="paragraph" w:styleId="TOC4">
    <w:name w:val="toc 4"/>
    <w:basedOn w:val="Normal"/>
    <w:next w:val="Normal"/>
    <w:autoRedefine/>
    <w:uiPriority w:val="39"/>
    <w:unhideWhenUsed/>
    <w:rsid w:val="005752CD"/>
    <w:pPr>
      <w:tabs>
        <w:tab w:val="clear" w:pos="851"/>
        <w:tab w:val="clear" w:pos="1701"/>
        <w:tab w:val="clear" w:pos="7541"/>
      </w:tabs>
      <w:ind w:left="720"/>
    </w:pPr>
  </w:style>
  <w:style w:type="paragraph" w:styleId="TOC5">
    <w:name w:val="toc 5"/>
    <w:basedOn w:val="Normal"/>
    <w:next w:val="Normal"/>
    <w:autoRedefine/>
    <w:uiPriority w:val="39"/>
    <w:unhideWhenUsed/>
    <w:rsid w:val="005752CD"/>
    <w:pPr>
      <w:tabs>
        <w:tab w:val="clear" w:pos="851"/>
        <w:tab w:val="clear" w:pos="1701"/>
        <w:tab w:val="clear" w:pos="7541"/>
      </w:tabs>
      <w:ind w:left="960"/>
    </w:pPr>
  </w:style>
  <w:style w:type="paragraph" w:styleId="TOC6">
    <w:name w:val="toc 6"/>
    <w:basedOn w:val="Normal"/>
    <w:next w:val="Normal"/>
    <w:autoRedefine/>
    <w:uiPriority w:val="39"/>
    <w:unhideWhenUsed/>
    <w:rsid w:val="005752CD"/>
    <w:pPr>
      <w:tabs>
        <w:tab w:val="clear" w:pos="851"/>
        <w:tab w:val="clear" w:pos="1701"/>
        <w:tab w:val="clear" w:pos="7541"/>
      </w:tabs>
      <w:ind w:left="1200"/>
    </w:pPr>
  </w:style>
  <w:style w:type="paragraph" w:styleId="TOC7">
    <w:name w:val="toc 7"/>
    <w:basedOn w:val="Normal"/>
    <w:next w:val="Normal"/>
    <w:autoRedefine/>
    <w:uiPriority w:val="39"/>
    <w:unhideWhenUsed/>
    <w:rsid w:val="005752CD"/>
    <w:pPr>
      <w:tabs>
        <w:tab w:val="clear" w:pos="851"/>
        <w:tab w:val="clear" w:pos="1701"/>
        <w:tab w:val="clear" w:pos="7541"/>
      </w:tabs>
      <w:ind w:left="1440"/>
    </w:pPr>
  </w:style>
  <w:style w:type="paragraph" w:styleId="TOC8">
    <w:name w:val="toc 8"/>
    <w:basedOn w:val="Normal"/>
    <w:next w:val="Normal"/>
    <w:autoRedefine/>
    <w:uiPriority w:val="39"/>
    <w:unhideWhenUsed/>
    <w:rsid w:val="005752CD"/>
    <w:pPr>
      <w:tabs>
        <w:tab w:val="clear" w:pos="851"/>
        <w:tab w:val="clear" w:pos="1701"/>
        <w:tab w:val="clear" w:pos="7541"/>
      </w:tabs>
      <w:ind w:left="1680"/>
    </w:pPr>
  </w:style>
  <w:style w:type="paragraph" w:styleId="TOC9">
    <w:name w:val="toc 9"/>
    <w:basedOn w:val="Normal"/>
    <w:next w:val="Normal"/>
    <w:autoRedefine/>
    <w:uiPriority w:val="39"/>
    <w:unhideWhenUsed/>
    <w:rsid w:val="005752CD"/>
    <w:pPr>
      <w:tabs>
        <w:tab w:val="clear" w:pos="851"/>
        <w:tab w:val="clear" w:pos="1701"/>
        <w:tab w:val="clear" w:pos="7541"/>
      </w:tabs>
      <w:ind w:left="1920"/>
    </w:pPr>
  </w:style>
  <w:style w:type="paragraph" w:styleId="Title">
    <w:name w:val="Title"/>
    <w:basedOn w:val="Normal"/>
    <w:next w:val="Normal"/>
    <w:link w:val="TitleChar"/>
    <w:uiPriority w:val="10"/>
    <w:qFormat/>
    <w:rsid w:val="005752CD"/>
    <w:pPr>
      <w:spacing w:before="240" w:after="60"/>
      <w:jc w:val="center"/>
      <w:outlineLvl w:val="0"/>
    </w:pPr>
    <w:rPr>
      <w:rFonts w:ascii="Calibri Light" w:hAnsi="Calibri Light"/>
      <w:b/>
      <w:bCs/>
      <w:kern w:val="28"/>
      <w:sz w:val="32"/>
      <w:szCs w:val="32"/>
    </w:rPr>
  </w:style>
  <w:style w:type="character" w:customStyle="1" w:styleId="TitleChar">
    <w:name w:val="Title Char"/>
    <w:link w:val="Title"/>
    <w:uiPriority w:val="10"/>
    <w:rsid w:val="005752CD"/>
    <w:rPr>
      <w:rFonts w:ascii="Calibri Light" w:eastAsia="Times New Roman" w:hAnsi="Calibri Light" w:cs="Times New Roman"/>
      <w:b/>
      <w:bCs/>
      <w:kern w:val="28"/>
      <w:sz w:val="32"/>
      <w:szCs w:val="32"/>
      <w:lang w:val="en-AU" w:eastAsia="en-AU"/>
    </w:rPr>
  </w:style>
  <w:style w:type="paragraph" w:styleId="BalloonText">
    <w:name w:val="Balloon Text"/>
    <w:basedOn w:val="Normal"/>
    <w:link w:val="BalloonTextChar"/>
    <w:uiPriority w:val="99"/>
    <w:semiHidden/>
    <w:unhideWhenUsed/>
    <w:rsid w:val="00B744D2"/>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B744D2"/>
    <w:rPr>
      <w:rFonts w:ascii="Segoe UI" w:hAnsi="Segoe UI" w:cs="Segoe UI"/>
      <w:sz w:val="18"/>
      <w:szCs w:val="18"/>
      <w:lang w:val="en-AU" w:eastAsia="en-AU"/>
    </w:rPr>
  </w:style>
  <w:style w:type="paragraph" w:styleId="NormalWeb">
    <w:name w:val="Normal (Web)"/>
    <w:basedOn w:val="Normal"/>
    <w:uiPriority w:val="99"/>
    <w:unhideWhenUsed/>
    <w:rsid w:val="00F4697F"/>
    <w:pPr>
      <w:widowControl/>
      <w:tabs>
        <w:tab w:val="clear" w:pos="851"/>
        <w:tab w:val="clear" w:pos="1701"/>
        <w:tab w:val="clear" w:pos="7541"/>
      </w:tabs>
      <w:spacing w:before="100" w:beforeAutospacing="1" w:after="100" w:afterAutospacing="1" w:line="240" w:lineRule="auto"/>
    </w:pPr>
    <w:rPr>
      <w:szCs w:val="24"/>
      <w:lang w:val="en-US" w:eastAsia="en-US"/>
    </w:rPr>
  </w:style>
  <w:style w:type="character" w:styleId="UnresolvedMention">
    <w:name w:val="Unresolved Mention"/>
    <w:basedOn w:val="DefaultParagraphFont"/>
    <w:uiPriority w:val="47"/>
    <w:rsid w:val="0020209A"/>
    <w:rPr>
      <w:color w:val="808080"/>
      <w:shd w:val="clear" w:color="auto" w:fill="E6E6E6"/>
    </w:rPr>
  </w:style>
  <w:style w:type="character" w:customStyle="1" w:styleId="st">
    <w:name w:val="st"/>
    <w:basedOn w:val="DefaultParagraphFont"/>
    <w:rsid w:val="00334CB6"/>
  </w:style>
  <w:style w:type="character" w:styleId="Emphasis">
    <w:name w:val="Emphasis"/>
    <w:basedOn w:val="DefaultParagraphFont"/>
    <w:uiPriority w:val="20"/>
    <w:qFormat/>
    <w:rsid w:val="00334CB6"/>
    <w:rPr>
      <w:i/>
      <w:iCs/>
    </w:rPr>
  </w:style>
  <w:style w:type="character" w:customStyle="1" w:styleId="name">
    <w:name w:val="name"/>
    <w:basedOn w:val="DefaultParagraphFont"/>
    <w:rsid w:val="0010397C"/>
  </w:style>
  <w:style w:type="character" w:customStyle="1" w:styleId="HeaderChar">
    <w:name w:val="Header Char"/>
    <w:basedOn w:val="DefaultParagraphFont"/>
    <w:link w:val="Header"/>
    <w:uiPriority w:val="99"/>
    <w:rsid w:val="007D4403"/>
    <w:rPr>
      <w:sz w:val="24"/>
      <w:lang w:val="en-AU" w:eastAsia="en-AU"/>
    </w:rPr>
  </w:style>
  <w:style w:type="paragraph" w:styleId="FootnoteText">
    <w:name w:val="footnote text"/>
    <w:aliases w:val="Geneva 9,Font: Geneva 9,Boston 10,f,fn,Footnotes,Footnote ak,ft,fn cafc,Footnotes Char Char,Footnote Text Char Char,fn Char Char,footnote text Char Char Char Ch,Footnote Text Char1,footnote text Char Char Char Ch Char,DNV-FT,-E Fußnotente"/>
    <w:basedOn w:val="Normal"/>
    <w:link w:val="FootnoteTextChar"/>
    <w:uiPriority w:val="99"/>
    <w:rsid w:val="00234773"/>
    <w:pPr>
      <w:widowControl/>
      <w:tabs>
        <w:tab w:val="clear" w:pos="851"/>
        <w:tab w:val="clear" w:pos="1701"/>
        <w:tab w:val="clear" w:pos="7541"/>
        <w:tab w:val="left" w:pos="1247"/>
        <w:tab w:val="left" w:pos="1814"/>
        <w:tab w:val="left" w:pos="2381"/>
        <w:tab w:val="left" w:pos="2948"/>
        <w:tab w:val="left" w:pos="3515"/>
        <w:tab w:val="left" w:pos="4082"/>
      </w:tabs>
      <w:spacing w:before="20" w:after="40" w:line="240" w:lineRule="auto"/>
      <w:ind w:left="1247"/>
    </w:pPr>
    <w:rPr>
      <w:sz w:val="18"/>
      <w:lang w:val="fr-FR" w:eastAsia="en-US"/>
    </w:rPr>
  </w:style>
  <w:style w:type="character" w:customStyle="1" w:styleId="FootnoteTextChar">
    <w:name w:val="Footnote Text Char"/>
    <w:aliases w:val="Geneva 9 Char,Font: Geneva 9 Char,Boston 10 Char,f Char,fn Char,Footnotes Char,Footnote ak Char,ft Char,fn cafc Char,Footnotes Char Char Char,Footnote Text Char Char Char,fn Char Char Char,footnote text Char Char Char Ch Char1"/>
    <w:basedOn w:val="DefaultParagraphFont"/>
    <w:link w:val="FootnoteText"/>
    <w:uiPriority w:val="99"/>
    <w:rsid w:val="00234773"/>
    <w:rPr>
      <w:sz w:val="18"/>
      <w:lang w:val="fr-FR" w:eastAsia="en-US"/>
    </w:rPr>
  </w:style>
  <w:style w:type="character" w:customStyle="1" w:styleId="text">
    <w:name w:val="text"/>
    <w:basedOn w:val="DefaultParagraphFont"/>
    <w:rsid w:val="003F7077"/>
  </w:style>
  <w:style w:type="character" w:customStyle="1" w:styleId="author-ref">
    <w:name w:val="author-ref"/>
    <w:basedOn w:val="DefaultParagraphFont"/>
    <w:rsid w:val="003F7077"/>
  </w:style>
  <w:style w:type="character" w:customStyle="1" w:styleId="FooterChar">
    <w:name w:val="Footer Char"/>
    <w:basedOn w:val="DefaultParagraphFont"/>
    <w:link w:val="Footer"/>
    <w:uiPriority w:val="99"/>
    <w:rsid w:val="00713E32"/>
    <w:rPr>
      <w:sz w:val="24"/>
      <w:lang w:val="en-AU" w:eastAsia="en-AU"/>
    </w:rPr>
  </w:style>
  <w:style w:type="character" w:customStyle="1" w:styleId="title-text">
    <w:name w:val="title-text"/>
    <w:basedOn w:val="DefaultParagraphFont"/>
    <w:rsid w:val="007509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630082">
      <w:bodyDiv w:val="1"/>
      <w:marLeft w:val="0"/>
      <w:marRight w:val="0"/>
      <w:marTop w:val="0"/>
      <w:marBottom w:val="0"/>
      <w:divBdr>
        <w:top w:val="none" w:sz="0" w:space="0" w:color="auto"/>
        <w:left w:val="none" w:sz="0" w:space="0" w:color="auto"/>
        <w:bottom w:val="none" w:sz="0" w:space="0" w:color="auto"/>
        <w:right w:val="none" w:sz="0" w:space="0" w:color="auto"/>
      </w:divBdr>
      <w:divsChild>
        <w:div w:id="177041091">
          <w:marLeft w:val="0"/>
          <w:marRight w:val="0"/>
          <w:marTop w:val="0"/>
          <w:marBottom w:val="0"/>
          <w:divBdr>
            <w:top w:val="none" w:sz="0" w:space="0" w:color="auto"/>
            <w:left w:val="none" w:sz="0" w:space="0" w:color="auto"/>
            <w:bottom w:val="none" w:sz="0" w:space="0" w:color="auto"/>
            <w:right w:val="none" w:sz="0" w:space="0" w:color="auto"/>
          </w:divBdr>
        </w:div>
        <w:div w:id="1429426829">
          <w:marLeft w:val="0"/>
          <w:marRight w:val="0"/>
          <w:marTop w:val="0"/>
          <w:marBottom w:val="0"/>
          <w:divBdr>
            <w:top w:val="none" w:sz="0" w:space="0" w:color="auto"/>
            <w:left w:val="none" w:sz="0" w:space="0" w:color="auto"/>
            <w:bottom w:val="none" w:sz="0" w:space="0" w:color="auto"/>
            <w:right w:val="none" w:sz="0" w:space="0" w:color="auto"/>
          </w:divBdr>
        </w:div>
        <w:div w:id="335885660">
          <w:marLeft w:val="0"/>
          <w:marRight w:val="0"/>
          <w:marTop w:val="0"/>
          <w:marBottom w:val="0"/>
          <w:divBdr>
            <w:top w:val="none" w:sz="0" w:space="0" w:color="auto"/>
            <w:left w:val="none" w:sz="0" w:space="0" w:color="auto"/>
            <w:bottom w:val="none" w:sz="0" w:space="0" w:color="auto"/>
            <w:right w:val="none" w:sz="0" w:space="0" w:color="auto"/>
          </w:divBdr>
        </w:div>
        <w:div w:id="434597546">
          <w:marLeft w:val="0"/>
          <w:marRight w:val="0"/>
          <w:marTop w:val="0"/>
          <w:marBottom w:val="0"/>
          <w:divBdr>
            <w:top w:val="none" w:sz="0" w:space="0" w:color="auto"/>
            <w:left w:val="none" w:sz="0" w:space="0" w:color="auto"/>
            <w:bottom w:val="none" w:sz="0" w:space="0" w:color="auto"/>
            <w:right w:val="none" w:sz="0" w:space="0" w:color="auto"/>
          </w:divBdr>
        </w:div>
        <w:div w:id="287513048">
          <w:marLeft w:val="0"/>
          <w:marRight w:val="0"/>
          <w:marTop w:val="0"/>
          <w:marBottom w:val="0"/>
          <w:divBdr>
            <w:top w:val="none" w:sz="0" w:space="0" w:color="auto"/>
            <w:left w:val="none" w:sz="0" w:space="0" w:color="auto"/>
            <w:bottom w:val="none" w:sz="0" w:space="0" w:color="auto"/>
            <w:right w:val="none" w:sz="0" w:space="0" w:color="auto"/>
          </w:divBdr>
        </w:div>
      </w:divsChild>
    </w:div>
    <w:div w:id="284430739">
      <w:bodyDiv w:val="1"/>
      <w:marLeft w:val="0"/>
      <w:marRight w:val="0"/>
      <w:marTop w:val="0"/>
      <w:marBottom w:val="0"/>
      <w:divBdr>
        <w:top w:val="none" w:sz="0" w:space="0" w:color="auto"/>
        <w:left w:val="none" w:sz="0" w:space="0" w:color="auto"/>
        <w:bottom w:val="none" w:sz="0" w:space="0" w:color="auto"/>
        <w:right w:val="none" w:sz="0" w:space="0" w:color="auto"/>
      </w:divBdr>
      <w:divsChild>
        <w:div w:id="679937321">
          <w:marLeft w:val="0"/>
          <w:marRight w:val="0"/>
          <w:marTop w:val="0"/>
          <w:marBottom w:val="0"/>
          <w:divBdr>
            <w:top w:val="none" w:sz="0" w:space="0" w:color="auto"/>
            <w:left w:val="none" w:sz="0" w:space="0" w:color="auto"/>
            <w:bottom w:val="none" w:sz="0" w:space="0" w:color="auto"/>
            <w:right w:val="none" w:sz="0" w:space="0" w:color="auto"/>
          </w:divBdr>
        </w:div>
        <w:div w:id="1984197125">
          <w:marLeft w:val="0"/>
          <w:marRight w:val="0"/>
          <w:marTop w:val="0"/>
          <w:marBottom w:val="0"/>
          <w:divBdr>
            <w:top w:val="none" w:sz="0" w:space="0" w:color="auto"/>
            <w:left w:val="none" w:sz="0" w:space="0" w:color="auto"/>
            <w:bottom w:val="none" w:sz="0" w:space="0" w:color="auto"/>
            <w:right w:val="none" w:sz="0" w:space="0" w:color="auto"/>
          </w:divBdr>
        </w:div>
        <w:div w:id="1338532325">
          <w:marLeft w:val="0"/>
          <w:marRight w:val="0"/>
          <w:marTop w:val="0"/>
          <w:marBottom w:val="0"/>
          <w:divBdr>
            <w:top w:val="none" w:sz="0" w:space="0" w:color="auto"/>
            <w:left w:val="none" w:sz="0" w:space="0" w:color="auto"/>
            <w:bottom w:val="none" w:sz="0" w:space="0" w:color="auto"/>
            <w:right w:val="none" w:sz="0" w:space="0" w:color="auto"/>
          </w:divBdr>
        </w:div>
        <w:div w:id="665523804">
          <w:marLeft w:val="0"/>
          <w:marRight w:val="0"/>
          <w:marTop w:val="0"/>
          <w:marBottom w:val="0"/>
          <w:divBdr>
            <w:top w:val="none" w:sz="0" w:space="0" w:color="auto"/>
            <w:left w:val="none" w:sz="0" w:space="0" w:color="auto"/>
            <w:bottom w:val="none" w:sz="0" w:space="0" w:color="auto"/>
            <w:right w:val="none" w:sz="0" w:space="0" w:color="auto"/>
          </w:divBdr>
        </w:div>
        <w:div w:id="1745957299">
          <w:marLeft w:val="0"/>
          <w:marRight w:val="0"/>
          <w:marTop w:val="0"/>
          <w:marBottom w:val="0"/>
          <w:divBdr>
            <w:top w:val="none" w:sz="0" w:space="0" w:color="auto"/>
            <w:left w:val="none" w:sz="0" w:space="0" w:color="auto"/>
            <w:bottom w:val="none" w:sz="0" w:space="0" w:color="auto"/>
            <w:right w:val="none" w:sz="0" w:space="0" w:color="auto"/>
          </w:divBdr>
        </w:div>
        <w:div w:id="908728893">
          <w:marLeft w:val="0"/>
          <w:marRight w:val="0"/>
          <w:marTop w:val="0"/>
          <w:marBottom w:val="0"/>
          <w:divBdr>
            <w:top w:val="none" w:sz="0" w:space="0" w:color="auto"/>
            <w:left w:val="none" w:sz="0" w:space="0" w:color="auto"/>
            <w:bottom w:val="none" w:sz="0" w:space="0" w:color="auto"/>
            <w:right w:val="none" w:sz="0" w:space="0" w:color="auto"/>
          </w:divBdr>
        </w:div>
        <w:div w:id="538200449">
          <w:marLeft w:val="0"/>
          <w:marRight w:val="0"/>
          <w:marTop w:val="0"/>
          <w:marBottom w:val="0"/>
          <w:divBdr>
            <w:top w:val="none" w:sz="0" w:space="0" w:color="auto"/>
            <w:left w:val="none" w:sz="0" w:space="0" w:color="auto"/>
            <w:bottom w:val="none" w:sz="0" w:space="0" w:color="auto"/>
            <w:right w:val="none" w:sz="0" w:space="0" w:color="auto"/>
          </w:divBdr>
        </w:div>
        <w:div w:id="148639720">
          <w:marLeft w:val="0"/>
          <w:marRight w:val="0"/>
          <w:marTop w:val="0"/>
          <w:marBottom w:val="0"/>
          <w:divBdr>
            <w:top w:val="none" w:sz="0" w:space="0" w:color="auto"/>
            <w:left w:val="none" w:sz="0" w:space="0" w:color="auto"/>
            <w:bottom w:val="none" w:sz="0" w:space="0" w:color="auto"/>
            <w:right w:val="none" w:sz="0" w:space="0" w:color="auto"/>
          </w:divBdr>
        </w:div>
        <w:div w:id="1293713237">
          <w:marLeft w:val="0"/>
          <w:marRight w:val="0"/>
          <w:marTop w:val="0"/>
          <w:marBottom w:val="0"/>
          <w:divBdr>
            <w:top w:val="none" w:sz="0" w:space="0" w:color="auto"/>
            <w:left w:val="none" w:sz="0" w:space="0" w:color="auto"/>
            <w:bottom w:val="none" w:sz="0" w:space="0" w:color="auto"/>
            <w:right w:val="none" w:sz="0" w:space="0" w:color="auto"/>
          </w:divBdr>
        </w:div>
      </w:divsChild>
    </w:div>
    <w:div w:id="748307928">
      <w:bodyDiv w:val="1"/>
      <w:marLeft w:val="0"/>
      <w:marRight w:val="0"/>
      <w:marTop w:val="0"/>
      <w:marBottom w:val="0"/>
      <w:divBdr>
        <w:top w:val="none" w:sz="0" w:space="0" w:color="auto"/>
        <w:left w:val="none" w:sz="0" w:space="0" w:color="auto"/>
        <w:bottom w:val="none" w:sz="0" w:space="0" w:color="auto"/>
        <w:right w:val="none" w:sz="0" w:space="0" w:color="auto"/>
      </w:divBdr>
    </w:div>
    <w:div w:id="786966632">
      <w:bodyDiv w:val="1"/>
      <w:marLeft w:val="0"/>
      <w:marRight w:val="0"/>
      <w:marTop w:val="0"/>
      <w:marBottom w:val="0"/>
      <w:divBdr>
        <w:top w:val="none" w:sz="0" w:space="0" w:color="auto"/>
        <w:left w:val="none" w:sz="0" w:space="0" w:color="auto"/>
        <w:bottom w:val="none" w:sz="0" w:space="0" w:color="auto"/>
        <w:right w:val="none" w:sz="0" w:space="0" w:color="auto"/>
      </w:divBdr>
      <w:divsChild>
        <w:div w:id="1394036289">
          <w:marLeft w:val="3538"/>
          <w:marRight w:val="2830"/>
          <w:marTop w:val="0"/>
          <w:marBottom w:val="0"/>
          <w:divBdr>
            <w:top w:val="none" w:sz="0" w:space="0" w:color="auto"/>
            <w:left w:val="none" w:sz="0" w:space="0" w:color="auto"/>
            <w:bottom w:val="none" w:sz="0" w:space="0" w:color="auto"/>
            <w:right w:val="none" w:sz="0" w:space="0" w:color="auto"/>
          </w:divBdr>
          <w:divsChild>
            <w:div w:id="584581976">
              <w:marLeft w:val="0"/>
              <w:marRight w:val="0"/>
              <w:marTop w:val="0"/>
              <w:marBottom w:val="0"/>
              <w:divBdr>
                <w:top w:val="none" w:sz="0" w:space="0" w:color="auto"/>
                <w:left w:val="none" w:sz="0" w:space="0" w:color="auto"/>
                <w:bottom w:val="none" w:sz="0" w:space="0" w:color="auto"/>
                <w:right w:val="none" w:sz="0" w:space="0" w:color="auto"/>
              </w:divBdr>
              <w:divsChild>
                <w:div w:id="198315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39557">
          <w:marLeft w:val="0"/>
          <w:marRight w:val="0"/>
          <w:marTop w:val="0"/>
          <w:marBottom w:val="0"/>
          <w:divBdr>
            <w:top w:val="none" w:sz="0" w:space="0" w:color="auto"/>
            <w:left w:val="none" w:sz="0" w:space="0" w:color="auto"/>
            <w:bottom w:val="none" w:sz="0" w:space="0" w:color="auto"/>
            <w:right w:val="none" w:sz="0" w:space="0" w:color="auto"/>
          </w:divBdr>
          <w:divsChild>
            <w:div w:id="1874803619">
              <w:marLeft w:val="0"/>
              <w:marRight w:val="0"/>
              <w:marTop w:val="0"/>
              <w:marBottom w:val="0"/>
              <w:divBdr>
                <w:top w:val="none" w:sz="0" w:space="0" w:color="auto"/>
                <w:left w:val="none" w:sz="0" w:space="0" w:color="auto"/>
                <w:bottom w:val="none" w:sz="0" w:space="0" w:color="auto"/>
                <w:right w:val="none" w:sz="0" w:space="0" w:color="auto"/>
              </w:divBdr>
              <w:divsChild>
                <w:div w:id="115549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615388">
      <w:bodyDiv w:val="1"/>
      <w:marLeft w:val="0"/>
      <w:marRight w:val="0"/>
      <w:marTop w:val="0"/>
      <w:marBottom w:val="0"/>
      <w:divBdr>
        <w:top w:val="none" w:sz="0" w:space="0" w:color="auto"/>
        <w:left w:val="none" w:sz="0" w:space="0" w:color="auto"/>
        <w:bottom w:val="none" w:sz="0" w:space="0" w:color="auto"/>
        <w:right w:val="none" w:sz="0" w:space="0" w:color="auto"/>
      </w:divBdr>
      <w:divsChild>
        <w:div w:id="768159256">
          <w:marLeft w:val="3538"/>
          <w:marRight w:val="2830"/>
          <w:marTop w:val="0"/>
          <w:marBottom w:val="0"/>
          <w:divBdr>
            <w:top w:val="none" w:sz="0" w:space="0" w:color="auto"/>
            <w:left w:val="none" w:sz="0" w:space="0" w:color="auto"/>
            <w:bottom w:val="none" w:sz="0" w:space="0" w:color="auto"/>
            <w:right w:val="none" w:sz="0" w:space="0" w:color="auto"/>
          </w:divBdr>
          <w:divsChild>
            <w:div w:id="1297952719">
              <w:marLeft w:val="0"/>
              <w:marRight w:val="0"/>
              <w:marTop w:val="0"/>
              <w:marBottom w:val="0"/>
              <w:divBdr>
                <w:top w:val="none" w:sz="0" w:space="0" w:color="auto"/>
                <w:left w:val="none" w:sz="0" w:space="0" w:color="auto"/>
                <w:bottom w:val="none" w:sz="0" w:space="0" w:color="auto"/>
                <w:right w:val="none" w:sz="0" w:space="0" w:color="auto"/>
              </w:divBdr>
              <w:divsChild>
                <w:div w:id="162878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9126">
          <w:marLeft w:val="0"/>
          <w:marRight w:val="0"/>
          <w:marTop w:val="0"/>
          <w:marBottom w:val="0"/>
          <w:divBdr>
            <w:top w:val="none" w:sz="0" w:space="0" w:color="auto"/>
            <w:left w:val="none" w:sz="0" w:space="0" w:color="auto"/>
            <w:bottom w:val="none" w:sz="0" w:space="0" w:color="auto"/>
            <w:right w:val="none" w:sz="0" w:space="0" w:color="auto"/>
          </w:divBdr>
          <w:divsChild>
            <w:div w:id="2093165184">
              <w:marLeft w:val="0"/>
              <w:marRight w:val="0"/>
              <w:marTop w:val="0"/>
              <w:marBottom w:val="0"/>
              <w:divBdr>
                <w:top w:val="none" w:sz="0" w:space="0" w:color="auto"/>
                <w:left w:val="none" w:sz="0" w:space="0" w:color="auto"/>
                <w:bottom w:val="none" w:sz="0" w:space="0" w:color="auto"/>
                <w:right w:val="none" w:sz="0" w:space="0" w:color="auto"/>
              </w:divBdr>
              <w:divsChild>
                <w:div w:id="149425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81186">
      <w:bodyDiv w:val="1"/>
      <w:marLeft w:val="0"/>
      <w:marRight w:val="0"/>
      <w:marTop w:val="0"/>
      <w:marBottom w:val="0"/>
      <w:divBdr>
        <w:top w:val="none" w:sz="0" w:space="0" w:color="auto"/>
        <w:left w:val="none" w:sz="0" w:space="0" w:color="auto"/>
        <w:bottom w:val="none" w:sz="0" w:space="0" w:color="auto"/>
        <w:right w:val="none" w:sz="0" w:space="0" w:color="auto"/>
      </w:divBdr>
      <w:divsChild>
        <w:div w:id="83453695">
          <w:marLeft w:val="0"/>
          <w:marRight w:val="0"/>
          <w:marTop w:val="0"/>
          <w:marBottom w:val="0"/>
          <w:divBdr>
            <w:top w:val="none" w:sz="0" w:space="0" w:color="auto"/>
            <w:left w:val="none" w:sz="0" w:space="0" w:color="auto"/>
            <w:bottom w:val="none" w:sz="0" w:space="0" w:color="auto"/>
            <w:right w:val="none" w:sz="0" w:space="0" w:color="auto"/>
          </w:divBdr>
        </w:div>
        <w:div w:id="1598050902">
          <w:marLeft w:val="0"/>
          <w:marRight w:val="0"/>
          <w:marTop w:val="0"/>
          <w:marBottom w:val="0"/>
          <w:divBdr>
            <w:top w:val="none" w:sz="0" w:space="0" w:color="auto"/>
            <w:left w:val="none" w:sz="0" w:space="0" w:color="auto"/>
            <w:bottom w:val="none" w:sz="0" w:space="0" w:color="auto"/>
            <w:right w:val="none" w:sz="0" w:space="0" w:color="auto"/>
          </w:divBdr>
        </w:div>
        <w:div w:id="1173109389">
          <w:marLeft w:val="0"/>
          <w:marRight w:val="0"/>
          <w:marTop w:val="0"/>
          <w:marBottom w:val="0"/>
          <w:divBdr>
            <w:top w:val="none" w:sz="0" w:space="0" w:color="auto"/>
            <w:left w:val="none" w:sz="0" w:space="0" w:color="auto"/>
            <w:bottom w:val="none" w:sz="0" w:space="0" w:color="auto"/>
            <w:right w:val="none" w:sz="0" w:space="0" w:color="auto"/>
          </w:divBdr>
        </w:div>
        <w:div w:id="1376269432">
          <w:marLeft w:val="0"/>
          <w:marRight w:val="0"/>
          <w:marTop w:val="0"/>
          <w:marBottom w:val="0"/>
          <w:divBdr>
            <w:top w:val="none" w:sz="0" w:space="0" w:color="auto"/>
            <w:left w:val="none" w:sz="0" w:space="0" w:color="auto"/>
            <w:bottom w:val="none" w:sz="0" w:space="0" w:color="auto"/>
            <w:right w:val="none" w:sz="0" w:space="0" w:color="auto"/>
          </w:divBdr>
        </w:div>
        <w:div w:id="1846898873">
          <w:marLeft w:val="0"/>
          <w:marRight w:val="0"/>
          <w:marTop w:val="0"/>
          <w:marBottom w:val="0"/>
          <w:divBdr>
            <w:top w:val="none" w:sz="0" w:space="0" w:color="auto"/>
            <w:left w:val="none" w:sz="0" w:space="0" w:color="auto"/>
            <w:bottom w:val="none" w:sz="0" w:space="0" w:color="auto"/>
            <w:right w:val="none" w:sz="0" w:space="0" w:color="auto"/>
          </w:divBdr>
        </w:div>
        <w:div w:id="266041505">
          <w:marLeft w:val="0"/>
          <w:marRight w:val="0"/>
          <w:marTop w:val="0"/>
          <w:marBottom w:val="0"/>
          <w:divBdr>
            <w:top w:val="none" w:sz="0" w:space="0" w:color="auto"/>
            <w:left w:val="none" w:sz="0" w:space="0" w:color="auto"/>
            <w:bottom w:val="none" w:sz="0" w:space="0" w:color="auto"/>
            <w:right w:val="none" w:sz="0" w:space="0" w:color="auto"/>
          </w:divBdr>
        </w:div>
        <w:div w:id="1406297226">
          <w:marLeft w:val="0"/>
          <w:marRight w:val="0"/>
          <w:marTop w:val="0"/>
          <w:marBottom w:val="0"/>
          <w:divBdr>
            <w:top w:val="none" w:sz="0" w:space="0" w:color="auto"/>
            <w:left w:val="none" w:sz="0" w:space="0" w:color="auto"/>
            <w:bottom w:val="none" w:sz="0" w:space="0" w:color="auto"/>
            <w:right w:val="none" w:sz="0" w:space="0" w:color="auto"/>
          </w:divBdr>
        </w:div>
        <w:div w:id="855267050">
          <w:marLeft w:val="0"/>
          <w:marRight w:val="0"/>
          <w:marTop w:val="0"/>
          <w:marBottom w:val="0"/>
          <w:divBdr>
            <w:top w:val="none" w:sz="0" w:space="0" w:color="auto"/>
            <w:left w:val="none" w:sz="0" w:space="0" w:color="auto"/>
            <w:bottom w:val="none" w:sz="0" w:space="0" w:color="auto"/>
            <w:right w:val="none" w:sz="0" w:space="0" w:color="auto"/>
          </w:divBdr>
        </w:div>
      </w:divsChild>
    </w:div>
    <w:div w:id="1692949027">
      <w:bodyDiv w:val="1"/>
      <w:marLeft w:val="0"/>
      <w:marRight w:val="0"/>
      <w:marTop w:val="0"/>
      <w:marBottom w:val="0"/>
      <w:divBdr>
        <w:top w:val="none" w:sz="0" w:space="0" w:color="auto"/>
        <w:left w:val="none" w:sz="0" w:space="0" w:color="auto"/>
        <w:bottom w:val="none" w:sz="0" w:space="0" w:color="auto"/>
        <w:right w:val="none" w:sz="0" w:space="0" w:color="auto"/>
      </w:divBdr>
      <w:divsChild>
        <w:div w:id="1553539844">
          <w:marLeft w:val="0"/>
          <w:marRight w:val="0"/>
          <w:marTop w:val="0"/>
          <w:marBottom w:val="0"/>
          <w:divBdr>
            <w:top w:val="none" w:sz="0" w:space="0" w:color="auto"/>
            <w:left w:val="none" w:sz="0" w:space="0" w:color="auto"/>
            <w:bottom w:val="none" w:sz="0" w:space="0" w:color="auto"/>
            <w:right w:val="none" w:sz="0" w:space="0" w:color="auto"/>
          </w:divBdr>
          <w:divsChild>
            <w:div w:id="185375949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944652874">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www.ipbes.net/sites/default/files/downloads/spm_asia_pacific_unedited_advance_28march2018_1.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126/science.aap8826"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econversation.com/friday-essay-the-cultural-meanings-of-wild-horses-84198"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quadrant.org.au/opinion/qed/2014/02/magic-pudding-econom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UserTemplates\CHC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CHCC</Template>
  <TotalTime>244</TotalTime>
  <Pages>17</Pages>
  <Words>3570</Words>
  <Characters>20352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TRANSCRIPT OF PROCEEDINGS</vt:lpstr>
    </vt:vector>
  </TitlesOfParts>
  <Manager/>
  <Company>Spark and Cannon (SA) Pty Ltd</Company>
  <LinksUpToDate>false</LinksUpToDate>
  <CharactersWithSpaces>23875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TRANSCRIPT OF PROCEEDINGS</dc:title>
  <dc:subject>ACT</dc:subject>
  <dc:creator>Leo Toh</dc:creator>
  <cp:keywords/>
  <dc:description/>
  <cp:lastModifiedBy>Peter.Bridgewater</cp:lastModifiedBy>
  <cp:revision>85</cp:revision>
  <cp:lastPrinted>2018-07-19T23:47:00Z</cp:lastPrinted>
  <dcterms:created xsi:type="dcterms:W3CDTF">2018-04-02T04:47:00Z</dcterms:created>
  <dcterms:modified xsi:type="dcterms:W3CDTF">2018-07-20T00:07:00Z</dcterms:modified>
  <cp:category/>
</cp:coreProperties>
</file>